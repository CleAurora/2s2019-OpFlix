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p w:rsidR="00997D7D" w:rsidRDefault="00C7761D">
                                <w:pPr>
                                  <w:pStyle w:val="Subttulo1"/>
                                </w:pPr>
                                <w:proofErr w:type="spellStart"/>
                                <w:r>
                                  <w:t>M_OpFlix_Cleís</w:t>
                                </w:r>
                                <w:proofErr w:type="spellEnd"/>
                                <w:r>
                                  <w:t xml:space="preserve"> Aurora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p w:rsidR="00997D7D" w:rsidRDefault="00C7761D">
                          <w:pPr>
                            <w:pStyle w:val="Subttulo1"/>
                          </w:pPr>
                          <w:proofErr w:type="spellStart"/>
                          <w:r>
                            <w:t>M_OpFlix_Cleís</w:t>
                          </w:r>
                          <w:proofErr w:type="spellEnd"/>
                          <w:r>
                            <w:t xml:space="preserve"> Aurora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150C00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150C00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C07536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178488" w:history="1">
                <w:r w:rsidR="00C07536" w:rsidRPr="0023620B">
                  <w:rPr>
                    <w:rStyle w:val="Hyperlink"/>
                    <w:noProof/>
                  </w:rPr>
                  <w:t>Resumo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_Toc19178488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2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89" w:history="1">
                <w:r w:rsidR="00C07536" w:rsidRPr="0023620B">
                  <w:rPr>
                    <w:rStyle w:val="Hyperlink"/>
                    <w:noProof/>
                  </w:rPr>
                  <w:t>Objetivos</w:t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490" w:history="1">
                <w:r w:rsidR="00C07536" w:rsidRPr="0023620B">
                  <w:rPr>
                    <w:rStyle w:val="Hyperlink"/>
                    <w:noProof/>
                  </w:rPr>
                  <w:t>Descrição do projeto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_Toc19178490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2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491" w:history="1">
                <w:r w:rsidR="00C07536" w:rsidRPr="0023620B">
                  <w:rPr>
                    <w:rStyle w:val="Hyperlink"/>
                    <w:noProof/>
                  </w:rPr>
                  <w:t>Objetivo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_Toc19178491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2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92" w:history="1">
                <w:r w:rsidR="00C07536" w:rsidRPr="0023620B">
                  <w:rPr>
                    <w:rStyle w:val="Hyperlink"/>
                    <w:noProof/>
                  </w:rPr>
                  <w:t>Sistema Web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93" w:history="1">
                <w:r w:rsidR="00C07536" w:rsidRPr="0023620B">
                  <w:rPr>
                    <w:rStyle w:val="Hyperlink"/>
                    <w:noProof/>
                  </w:rPr>
                  <w:t>Sistema mobile</w:t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494" w:history="1">
                <w:r w:rsidR="00C07536" w:rsidRPr="0023620B">
                  <w:rPr>
                    <w:rStyle w:val="Hyperlink"/>
                    <w:noProof/>
                  </w:rPr>
                  <w:t>Modelagem de Software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_Toc19178494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3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95" w:history="1">
                <w:r w:rsidR="00C07536" w:rsidRPr="0023620B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96" w:history="1">
                <w:r w:rsidR="00C07536" w:rsidRPr="0023620B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497" w:history="1">
                <w:r w:rsidR="00C07536" w:rsidRPr="0023620B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498" w:history="1">
                <w:r w:rsidR="00C07536" w:rsidRPr="0023620B">
                  <w:rPr>
                    <w:rStyle w:val="Hyperlink"/>
                    <w:noProof/>
                  </w:rPr>
                  <w:t>Cronograma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_Toc19178498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6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499" w:history="1">
                <w:r w:rsidR="00C07536" w:rsidRPr="0023620B">
                  <w:rPr>
                    <w:rStyle w:val="Hyperlink"/>
                    <w:noProof/>
                  </w:rPr>
                  <w:t>Acesso aos arquivos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_Toc19178499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6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0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_Toc19178500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9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01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02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3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_Toc19178503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10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04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05" w:history="1">
                <w:r w:rsidR="00C07536" w:rsidRPr="0023620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6" w:history="1">
                <w:r w:rsidR="00C07536" w:rsidRPr="0023620B">
                  <w:rPr>
                    <w:rStyle w:val="Hyperlink"/>
                    <w:noProof/>
                  </w:rPr>
                  <w:t>Front-End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_Toc19178506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11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7" w:history="1">
                <w:r w:rsidR="00C07536" w:rsidRPr="0023620B">
                  <w:rPr>
                    <w:rStyle w:val="Hyperlink"/>
                    <w:noProof/>
                  </w:rPr>
                  <w:t>Mobile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_Toc19178507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12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8" w:history="1">
                <w:r w:rsidR="00C07536" w:rsidRPr="0023620B">
                  <w:rPr>
                    <w:rStyle w:val="Hyperlink"/>
                    <w:noProof/>
                  </w:rPr>
                  <w:t>Arquitetura do Projeto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_Toc19178508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13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178509" w:history="1">
                <w:r w:rsidR="00C07536" w:rsidRPr="0023620B">
                  <w:rPr>
                    <w:rStyle w:val="Hyperlink"/>
                    <w:noProof/>
                  </w:rPr>
                  <w:t>Referências</w:t>
                </w:r>
                <w:r w:rsidR="00C07536">
                  <w:rPr>
                    <w:noProof/>
                    <w:webHidden/>
                  </w:rPr>
                  <w:tab/>
                </w:r>
                <w:r w:rsidR="00C07536">
                  <w:rPr>
                    <w:noProof/>
                    <w:webHidden/>
                  </w:rPr>
                  <w:fldChar w:fldCharType="begin"/>
                </w:r>
                <w:r w:rsidR="00C07536">
                  <w:rPr>
                    <w:noProof/>
                    <w:webHidden/>
                  </w:rPr>
                  <w:instrText xml:space="preserve"> PAGEREF _Toc19178509 \h </w:instrText>
                </w:r>
                <w:r w:rsidR="00C07536">
                  <w:rPr>
                    <w:noProof/>
                    <w:webHidden/>
                  </w:rPr>
                </w:r>
                <w:r w:rsidR="00C07536">
                  <w:rPr>
                    <w:noProof/>
                    <w:webHidden/>
                  </w:rPr>
                  <w:fldChar w:fldCharType="separate"/>
                </w:r>
                <w:r w:rsidR="00C07536">
                  <w:rPr>
                    <w:noProof/>
                    <w:webHidden/>
                  </w:rPr>
                  <w:t>14</w:t>
                </w:r>
                <w:r w:rsidR="00C07536">
                  <w:rPr>
                    <w:noProof/>
                    <w:webHidden/>
                  </w:rPr>
                  <w:fldChar w:fldCharType="end"/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10" w:history="1">
                <w:r w:rsidR="00C07536" w:rsidRPr="0023620B">
                  <w:rPr>
                    <w:rStyle w:val="Hyperlink"/>
                    <w:noProof/>
                  </w:rPr>
                  <w:t>Links</w:t>
                </w:r>
              </w:hyperlink>
            </w:p>
            <w:p w:rsidR="00C07536" w:rsidRDefault="00150C0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178511" w:history="1">
                <w:r w:rsidR="00C07536" w:rsidRPr="0023620B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9178488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178489"/>
      <w:r>
        <w:t>Objetivos</w:t>
      </w:r>
      <w:bookmarkEnd w:id="1"/>
    </w:p>
    <w:p w:rsidR="00DA19B6" w:rsidRDefault="00661ABB">
      <w:r>
        <w:t>Este documento tem como objetivo demonstrar todas as funcionalidades da plataforma</w:t>
      </w:r>
      <w:r w:rsidR="00C7761D">
        <w:t xml:space="preserve"> </w:t>
      </w:r>
      <w:proofErr w:type="spellStart"/>
      <w:r w:rsidR="00C7761D">
        <w:t>OPFlix</w:t>
      </w:r>
      <w:proofErr w:type="spellEnd"/>
      <w:r>
        <w:t xml:space="preserve">, que visa demonstrar os </w:t>
      </w:r>
      <w:r w:rsidR="00C7761D">
        <w:t>Lançamentos dos filmes ou séries em seus meios</w:t>
      </w:r>
      <w:r>
        <w:t>.</w:t>
      </w:r>
    </w:p>
    <w:p w:rsidR="004A0592" w:rsidRDefault="004A0592"/>
    <w:p w:rsidR="00DA19B6" w:rsidRDefault="0001427C">
      <w:pPr>
        <w:pStyle w:val="cabealho1"/>
      </w:pPr>
      <w:bookmarkStart w:id="2" w:name="_Toc19178490"/>
      <w:r>
        <w:t xml:space="preserve">Descrição do </w:t>
      </w:r>
      <w:r w:rsidR="00952E23">
        <w:t>projeto</w:t>
      </w:r>
      <w:bookmarkEnd w:id="2"/>
    </w:p>
    <w:p w:rsidR="00C7761D" w:rsidRDefault="00C7761D" w:rsidP="00BF1756">
      <w:pPr>
        <w:jc w:val="both"/>
      </w:pPr>
      <w:r w:rsidRPr="00094AF2">
        <w:t xml:space="preserve">Uma nova </w:t>
      </w:r>
      <w:r>
        <w:t xml:space="preserve">companhia no ramo cinematográfico chamada </w:t>
      </w:r>
      <w:proofErr w:type="spellStart"/>
      <w:r>
        <w:t>OpFlix</w:t>
      </w:r>
      <w:proofErr w:type="spellEnd"/>
      <w:r>
        <w:t>, empresa de pequeno porte que atua no ramo de filmes e séries deseja realizar a divulgação de novos lançamentos</w:t>
      </w:r>
      <w:r w:rsidR="00BF1756">
        <w:t xml:space="preserve"> desses entretenimentos</w:t>
      </w:r>
      <w:r>
        <w:t xml:space="preserve"> por ano</w:t>
      </w:r>
      <w:r w:rsidR="00BF1756">
        <w:t xml:space="preserve"> por meio</w:t>
      </w:r>
      <w:r>
        <w:t xml:space="preserve"> de um aplicativo mobile.</w:t>
      </w:r>
    </w:p>
    <w:p w:rsidR="00BF1756" w:rsidRPr="00094AF2" w:rsidRDefault="00BF1756" w:rsidP="00BF1756">
      <w:pPr>
        <w:pStyle w:val="cabealho1"/>
      </w:pPr>
      <w:bookmarkStart w:id="3" w:name="_Toc19178491"/>
      <w:r>
        <w:t>Objetivo</w:t>
      </w:r>
      <w:bookmarkEnd w:id="3"/>
    </w:p>
    <w:p w:rsidR="00C7761D" w:rsidRDefault="00BF1756" w:rsidP="00C7761D">
      <w:pPr>
        <w:jc w:val="both"/>
      </w:pPr>
      <w:r>
        <w:t>D</w:t>
      </w:r>
      <w:r w:rsidR="00C7761D">
        <w:t>esenvolver um sistema web/mobile integrado onde seja possível realizar a gestão de todos os lançamentos de maneira integrada e otimizada</w:t>
      </w:r>
      <w:r>
        <w:t xml:space="preserve"> com </w:t>
      </w:r>
      <w:r w:rsidR="00C7761D">
        <w:t>os seguintes requisitos:</w:t>
      </w:r>
    </w:p>
    <w:p w:rsidR="00C7761D" w:rsidRDefault="00C7761D" w:rsidP="00C7761D">
      <w:pPr>
        <w:pStyle w:val="Ttulo2"/>
      </w:pPr>
      <w:bookmarkStart w:id="4" w:name="_Toc19178492"/>
      <w:r>
        <w:t>Sistema Web</w:t>
      </w:r>
      <w:bookmarkEnd w:id="4"/>
    </w:p>
    <w:p w:rsidR="00C7761D" w:rsidRPr="00BF1756" w:rsidRDefault="00C7761D" w:rsidP="00C7761D">
      <w:pPr>
        <w:pStyle w:val="Ttulo3"/>
        <w:rPr>
          <w:color w:val="0070C0"/>
        </w:rPr>
      </w:pPr>
      <w:r w:rsidRPr="00BF1756">
        <w:rPr>
          <w:color w:val="0070C0"/>
        </w:rPr>
        <w:t>Perfis de usuário:</w:t>
      </w:r>
    </w:p>
    <w:p w:rsidR="00C7761D" w:rsidRPr="008D3A96" w:rsidRDefault="00C7761D" w:rsidP="00C7761D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8D3A96">
        <w:rPr>
          <w:b/>
          <w:sz w:val="20"/>
          <w:szCs w:val="20"/>
        </w:rPr>
        <w:t>Administrador</w:t>
      </w:r>
      <w:r w:rsidRPr="008D3A96">
        <w:rPr>
          <w:sz w:val="20"/>
          <w:szCs w:val="20"/>
        </w:rPr>
        <w:t>: Para o colaborador da gestão administrativa;</w:t>
      </w:r>
    </w:p>
    <w:p w:rsidR="00C7761D" w:rsidRPr="008D3A96" w:rsidRDefault="00C7761D" w:rsidP="00C7761D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8D3A96">
        <w:rPr>
          <w:b/>
          <w:sz w:val="20"/>
          <w:szCs w:val="20"/>
        </w:rPr>
        <w:t>Cliente</w:t>
      </w:r>
      <w:r w:rsidRPr="008D3A96">
        <w:rPr>
          <w:sz w:val="20"/>
          <w:szCs w:val="20"/>
        </w:rPr>
        <w:t>: Clientes da empresa;</w:t>
      </w:r>
    </w:p>
    <w:p w:rsidR="00C7761D" w:rsidRPr="00EC1C40" w:rsidRDefault="00C7761D" w:rsidP="00C7761D">
      <w:pPr>
        <w:pStyle w:val="Ttulo3"/>
        <w:rPr>
          <w:color w:val="0070C0"/>
        </w:rPr>
      </w:pPr>
      <w:r w:rsidRPr="00EC1C40">
        <w:rPr>
          <w:color w:val="0070C0"/>
        </w:rPr>
        <w:t>Funcionalidades</w:t>
      </w:r>
    </w:p>
    <w:p w:rsidR="00C7761D" w:rsidRPr="008D3A96" w:rsidRDefault="00C7761D" w:rsidP="00C7761D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8D3A96">
        <w:rPr>
          <w:sz w:val="20"/>
          <w:szCs w:val="20"/>
        </w:rPr>
        <w:t xml:space="preserve">O administrador poderá cadastrar qualquer tipo de </w:t>
      </w:r>
      <w:r w:rsidRPr="008D3A96">
        <w:rPr>
          <w:b/>
          <w:sz w:val="20"/>
          <w:szCs w:val="20"/>
        </w:rPr>
        <w:t>usuário (administrador ou cliente)</w:t>
      </w:r>
      <w:r w:rsidRPr="008D3A96">
        <w:rPr>
          <w:sz w:val="20"/>
          <w:szCs w:val="20"/>
        </w:rPr>
        <w:t>;</w:t>
      </w:r>
    </w:p>
    <w:p w:rsidR="00C7761D" w:rsidRPr="008D3A96" w:rsidRDefault="00C7761D" w:rsidP="00C7761D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8D3A96">
        <w:rPr>
          <w:sz w:val="20"/>
          <w:szCs w:val="20"/>
        </w:rPr>
        <w:t>O administrador poderá cadastrar categorias (contendo nome);</w:t>
      </w:r>
    </w:p>
    <w:p w:rsidR="00C7761D" w:rsidRPr="008D3A96" w:rsidRDefault="00C7761D" w:rsidP="00C7761D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8D3A96">
        <w:rPr>
          <w:sz w:val="20"/>
          <w:szCs w:val="20"/>
        </w:rPr>
        <w:t>O administrador poderá cadastrar o lançamento de um filme/série (contendo título, uma pequena sinopse, a categoria vinculada ~poderá ter somente uma vinculada~, tempo de duração, e se é filme ou série e a data do primeiro lançamento daquele item);</w:t>
      </w:r>
    </w:p>
    <w:p w:rsidR="00C7761D" w:rsidRPr="008D3A96" w:rsidRDefault="00C7761D" w:rsidP="00C7761D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8D3A96">
        <w:rPr>
          <w:sz w:val="20"/>
          <w:szCs w:val="20"/>
        </w:rPr>
        <w:t>O cliente poderá visualizar todos os lançamentos publicados;</w:t>
      </w:r>
    </w:p>
    <w:p w:rsidR="00C7761D" w:rsidRDefault="00C7761D" w:rsidP="00C7761D">
      <w:pPr>
        <w:pStyle w:val="Ttulo2"/>
      </w:pPr>
      <w:bookmarkStart w:id="5" w:name="_Toc19178493"/>
      <w:r>
        <w:t>Sistema mobile</w:t>
      </w:r>
      <w:bookmarkEnd w:id="5"/>
    </w:p>
    <w:p w:rsidR="00C7761D" w:rsidRPr="00BF1756" w:rsidRDefault="00C7761D" w:rsidP="00C7761D">
      <w:pPr>
        <w:pStyle w:val="Ttulo3"/>
        <w:rPr>
          <w:color w:val="0070C0"/>
        </w:rPr>
      </w:pPr>
      <w:r w:rsidRPr="00BF1756">
        <w:rPr>
          <w:color w:val="0070C0"/>
        </w:rPr>
        <w:t>Perfis de usuário:</w:t>
      </w:r>
    </w:p>
    <w:p w:rsidR="00C7761D" w:rsidRPr="008D3A96" w:rsidRDefault="00C7761D" w:rsidP="00C7761D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8D3A96">
        <w:rPr>
          <w:b/>
          <w:sz w:val="20"/>
          <w:szCs w:val="20"/>
        </w:rPr>
        <w:t>Administrador</w:t>
      </w:r>
      <w:r w:rsidRPr="008D3A96">
        <w:rPr>
          <w:sz w:val="20"/>
          <w:szCs w:val="20"/>
        </w:rPr>
        <w:t>: Para o colaborador da gestão administrativa;</w:t>
      </w:r>
    </w:p>
    <w:p w:rsidR="00C7761D" w:rsidRPr="008D3A96" w:rsidRDefault="00C7761D" w:rsidP="00C7761D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8D3A96">
        <w:rPr>
          <w:b/>
          <w:sz w:val="20"/>
          <w:szCs w:val="20"/>
        </w:rPr>
        <w:t>Cliente</w:t>
      </w:r>
      <w:r w:rsidRPr="008D3A96">
        <w:rPr>
          <w:sz w:val="20"/>
          <w:szCs w:val="20"/>
        </w:rPr>
        <w:t>: Clientes da empresa;</w:t>
      </w:r>
    </w:p>
    <w:p w:rsidR="00C7761D" w:rsidRPr="00BF1756" w:rsidRDefault="00C7761D" w:rsidP="00C7761D">
      <w:pPr>
        <w:pStyle w:val="Ttulo3"/>
        <w:rPr>
          <w:color w:val="0070C0"/>
        </w:rPr>
      </w:pPr>
      <w:r w:rsidRPr="00BF1756">
        <w:rPr>
          <w:color w:val="0070C0"/>
        </w:rPr>
        <w:t>Funcionalidades</w:t>
      </w:r>
    </w:p>
    <w:p w:rsidR="00C7761D" w:rsidRPr="008D3A96" w:rsidRDefault="00C7761D" w:rsidP="00C7761D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8D3A96">
        <w:rPr>
          <w:sz w:val="20"/>
          <w:szCs w:val="20"/>
        </w:rPr>
        <w:t>O cliente poderá visualizar todos os lançamentos;</w:t>
      </w:r>
    </w:p>
    <w:p w:rsidR="00C7761D" w:rsidRPr="008D3A96" w:rsidRDefault="00C7761D" w:rsidP="00C7761D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8D3A96">
        <w:rPr>
          <w:sz w:val="20"/>
          <w:szCs w:val="20"/>
        </w:rPr>
        <w:t>O cliente poderá realizar a ordenação por data de lançamento e/ou categoria;</w:t>
      </w:r>
    </w:p>
    <w:p w:rsidR="00C7761D" w:rsidRPr="00BF1756" w:rsidRDefault="00C7761D" w:rsidP="00C7761D">
      <w:pPr>
        <w:pStyle w:val="Ttulo3"/>
        <w:rPr>
          <w:color w:val="0070C0"/>
        </w:rPr>
      </w:pPr>
      <w:r w:rsidRPr="00BF1756">
        <w:rPr>
          <w:color w:val="0070C0"/>
        </w:rPr>
        <w:t>Itens Extras (Web)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t>O administrador poderá alterar categorias;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t>O administrador poderá alterar os lançamentos;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t xml:space="preserve">O administrador poderá cadastrar plataformas (Netflix, Cinema, </w:t>
      </w:r>
      <w:proofErr w:type="spellStart"/>
      <w:r w:rsidRPr="008D3A96">
        <w:rPr>
          <w:sz w:val="20"/>
          <w:szCs w:val="20"/>
        </w:rPr>
        <w:t>Amazon</w:t>
      </w:r>
      <w:proofErr w:type="spellEnd"/>
      <w:r w:rsidRPr="008D3A96">
        <w:rPr>
          <w:sz w:val="20"/>
          <w:szCs w:val="20"/>
        </w:rPr>
        <w:t>);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t>O administrador poderá indicar em qual plataforma será feito o lançamento de determinado item – um lançamento tem somente uma plataforma vinculada;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t>O cliente poderá selecionar somente por mês de lançamento;</w:t>
      </w:r>
    </w:p>
    <w:p w:rsidR="00C7761D" w:rsidRPr="008D3A96" w:rsidRDefault="00C7761D" w:rsidP="00C7761D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8D3A96">
        <w:rPr>
          <w:sz w:val="20"/>
          <w:szCs w:val="20"/>
        </w:rPr>
        <w:lastRenderedPageBreak/>
        <w:t xml:space="preserve">O cliente poderá </w:t>
      </w:r>
      <w:proofErr w:type="spellStart"/>
      <w:r w:rsidRPr="008D3A96">
        <w:rPr>
          <w:sz w:val="20"/>
          <w:szCs w:val="20"/>
        </w:rPr>
        <w:t>favoritar</w:t>
      </w:r>
      <w:proofErr w:type="spellEnd"/>
      <w:r w:rsidRPr="008D3A96">
        <w:rPr>
          <w:sz w:val="20"/>
          <w:szCs w:val="20"/>
        </w:rPr>
        <w:t xml:space="preserve"> um filme/série;</w:t>
      </w:r>
    </w:p>
    <w:p w:rsidR="00C7761D" w:rsidRPr="00BF1756" w:rsidRDefault="00C7761D" w:rsidP="00C7761D">
      <w:pPr>
        <w:pStyle w:val="Ttulo3"/>
        <w:rPr>
          <w:color w:val="0070C0"/>
        </w:rPr>
      </w:pPr>
      <w:r w:rsidRPr="00BF1756">
        <w:rPr>
          <w:color w:val="0070C0"/>
        </w:rPr>
        <w:t>Itens Extras (Mobile)</w:t>
      </w:r>
    </w:p>
    <w:p w:rsidR="00C7761D" w:rsidRPr="008D3A96" w:rsidRDefault="00C7761D" w:rsidP="00C7761D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8D3A96">
        <w:rPr>
          <w:sz w:val="20"/>
          <w:szCs w:val="20"/>
        </w:rPr>
        <w:t xml:space="preserve">Os usuários poderão </w:t>
      </w:r>
      <w:proofErr w:type="spellStart"/>
      <w:r w:rsidRPr="008D3A96">
        <w:rPr>
          <w:sz w:val="20"/>
          <w:szCs w:val="20"/>
        </w:rPr>
        <w:t>favoritar</w:t>
      </w:r>
      <w:proofErr w:type="spellEnd"/>
      <w:r w:rsidRPr="008D3A96">
        <w:rPr>
          <w:sz w:val="20"/>
          <w:szCs w:val="20"/>
        </w:rPr>
        <w:t xml:space="preserve"> um filme/série;</w:t>
      </w:r>
    </w:p>
    <w:p w:rsidR="00C7761D" w:rsidRPr="008D3A96" w:rsidRDefault="00C7761D" w:rsidP="00C7761D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8D3A96">
        <w:rPr>
          <w:sz w:val="20"/>
          <w:szCs w:val="20"/>
        </w:rPr>
        <w:t>Os usuários poderão filtrar por plataforma/mídia/gênero;</w:t>
      </w:r>
    </w:p>
    <w:p w:rsidR="00C7761D" w:rsidRPr="008D3A96" w:rsidRDefault="00C7761D" w:rsidP="00C7761D"/>
    <w:p w:rsidR="00DA19B6" w:rsidRDefault="00C92BD1">
      <w:pPr>
        <w:pStyle w:val="cabealho1"/>
      </w:pPr>
      <w:bookmarkStart w:id="6" w:name="_Toc19178494"/>
      <w:r>
        <w:t>Modelagem de Software</w:t>
      </w:r>
      <w:bookmarkEnd w:id="6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183625" w:rsidP="00183625">
      <w:pPr>
        <w:tabs>
          <w:tab w:val="left" w:pos="6630"/>
        </w:tabs>
      </w:pPr>
      <w:r>
        <w:tab/>
      </w:r>
    </w:p>
    <w:p w:rsidR="00DA19B6" w:rsidRDefault="00C92BD1">
      <w:pPr>
        <w:pStyle w:val="cabealho2"/>
      </w:pPr>
      <w:bookmarkStart w:id="7" w:name="_Toc19178495"/>
      <w:r>
        <w:t>Modelo Lógico</w:t>
      </w:r>
      <w:bookmarkEnd w:id="7"/>
    </w:p>
    <w:p w:rsidR="00DA19B6" w:rsidRDefault="00116440">
      <w:r>
        <w:t>É o modelo</w:t>
      </w:r>
      <w:r w:rsidR="00C240AD">
        <w:t xml:space="preserve"> que descreve como os dados serão armazenados no banco de dados e descreve o relacionamento entre as entidades</w:t>
      </w:r>
      <w:r>
        <w:t>.</w:t>
      </w:r>
    </w:p>
    <w:p w:rsidR="00183625" w:rsidRDefault="00183625"/>
    <w:p w:rsidR="008346AB" w:rsidRDefault="000C7E41" w:rsidP="00520524">
      <w:pPr>
        <w:jc w:val="center"/>
      </w:pPr>
      <w:r>
        <w:rPr>
          <w:noProof/>
        </w:rPr>
        <w:drawing>
          <wp:inline distT="0" distB="0" distL="0" distR="0" wp14:anchorId="29EFD391" wp14:editId="1BF62597">
            <wp:extent cx="3609975" cy="3133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82" t="7179" r="19741" b="5352"/>
                    <a:stretch/>
                  </pic:blipFill>
                  <pic:spPr bwMode="auto">
                    <a:xfrm>
                      <a:off x="0" y="0"/>
                      <a:ext cx="36099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BA9" w:rsidRDefault="00C24BA9"/>
    <w:p w:rsidR="00DA19B6" w:rsidRDefault="00C92BD1" w:rsidP="008A7F37">
      <w:pPr>
        <w:pStyle w:val="cabealho2"/>
      </w:pPr>
      <w:bookmarkStart w:id="8" w:name="_Toc19178496"/>
      <w:r>
        <w:t>Modelo Físico</w:t>
      </w:r>
      <w:bookmarkEnd w:id="8"/>
    </w:p>
    <w:p w:rsidR="008A7F37" w:rsidRDefault="00116440" w:rsidP="008A7F37">
      <w:r>
        <w:t xml:space="preserve">O Modelo físico </w:t>
      </w:r>
      <w:r w:rsidR="00861007">
        <w:t>descreve como os dados serão apresentados no Banco de Dados</w:t>
      </w:r>
      <w:r w:rsidR="00C245C3">
        <w:t>.</w:t>
      </w:r>
    </w:p>
    <w:p w:rsidR="008346AB" w:rsidRDefault="0033743E" w:rsidP="008346AB">
      <w:pPr>
        <w:jc w:val="center"/>
      </w:pPr>
      <w:r>
        <w:rPr>
          <w:noProof/>
        </w:rPr>
        <w:lastRenderedPageBreak/>
        <w:drawing>
          <wp:inline distT="0" distB="0" distL="0" distR="0" wp14:anchorId="3F3748DC" wp14:editId="47231822">
            <wp:extent cx="5079813" cy="280987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64" t="13027" r="11432" b="19177"/>
                    <a:stretch/>
                  </pic:blipFill>
                  <pic:spPr bwMode="auto">
                    <a:xfrm>
                      <a:off x="0" y="0"/>
                      <a:ext cx="5093644" cy="281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038" w:rsidRPr="009A640F" w:rsidRDefault="009A640F" w:rsidP="009A640F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386A8CF1" wp14:editId="70F65A73">
            <wp:extent cx="6451897" cy="1590675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26" t="23928" r="14257" b="47625"/>
                    <a:stretch/>
                  </pic:blipFill>
                  <pic:spPr bwMode="auto">
                    <a:xfrm>
                      <a:off x="0" y="0"/>
                      <a:ext cx="6460377" cy="159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1AE" w:rsidRDefault="007571AE" w:rsidP="008346AB">
      <w:pPr>
        <w:jc w:val="center"/>
      </w:pPr>
    </w:p>
    <w:p w:rsidR="00C92BD1" w:rsidRDefault="00C92BD1" w:rsidP="008A7F37">
      <w:pPr>
        <w:pStyle w:val="cabealho2"/>
      </w:pPr>
      <w:bookmarkStart w:id="9" w:name="_Toc19178497"/>
      <w:r>
        <w:t>Modelo Conceitual</w:t>
      </w:r>
      <w:bookmarkEnd w:id="9"/>
    </w:p>
    <w:p w:rsidR="003E1961" w:rsidRDefault="00845E37" w:rsidP="008A7F37">
      <w:r>
        <w:t>O Modelo Conceitual é</w:t>
      </w:r>
      <w:r w:rsidR="003E1961">
        <w:t xml:space="preserve"> um modelo de alto nível de abstração, a partir dos requisitos do sistema</w:t>
      </w:r>
      <w:r>
        <w:t>.</w:t>
      </w:r>
    </w:p>
    <w:p w:rsidR="007571AE" w:rsidRDefault="00E048FD" w:rsidP="000C4EB9">
      <w:pPr>
        <w:jc w:val="center"/>
      </w:pPr>
      <w:r>
        <w:rPr>
          <w:noProof/>
        </w:rPr>
        <w:drawing>
          <wp:inline distT="0" distB="0" distL="0" distR="0" wp14:anchorId="4A7BF667" wp14:editId="45F2FED7">
            <wp:extent cx="5309154" cy="315277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8" t="7179" r="19741" b="36458"/>
                    <a:stretch/>
                  </pic:blipFill>
                  <pic:spPr bwMode="auto">
                    <a:xfrm>
                      <a:off x="0" y="0"/>
                      <a:ext cx="5326116" cy="316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88" w:rsidRDefault="00B81988" w:rsidP="008A7F37"/>
    <w:p w:rsidR="008346AB" w:rsidRDefault="008346AB">
      <w:pPr>
        <w:sectPr w:rsidR="008346AB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BF1756" w:rsidRPr="00094AF2" w:rsidRDefault="00BF1756" w:rsidP="00BF1756">
      <w:pPr>
        <w:pStyle w:val="cabealho1"/>
      </w:pPr>
      <w:bookmarkStart w:id="10" w:name="_Toc19178498"/>
      <w:r>
        <w:lastRenderedPageBreak/>
        <w:t>Cronograma</w:t>
      </w:r>
      <w:bookmarkEnd w:id="10"/>
    </w:p>
    <w:p w:rsidR="00F85184" w:rsidRDefault="00BF1756" w:rsidP="00F85184">
      <w:r>
        <w:t>Todas as atividades são colocadas em um quadro, encontrado no link abaixo:</w:t>
      </w:r>
    </w:p>
    <w:p w:rsidR="00F85184" w:rsidRDefault="00E964A1" w:rsidP="00BF1756">
      <w:pPr>
        <w:jc w:val="center"/>
        <w:rPr>
          <w:rStyle w:val="Hyperlink"/>
        </w:rPr>
      </w:pPr>
      <w:r>
        <w:t xml:space="preserve">Sprint 1 - </w:t>
      </w:r>
      <w:proofErr w:type="spellStart"/>
      <w:r w:rsidR="00F85184">
        <w:t>Trello</w:t>
      </w:r>
      <w:proofErr w:type="spellEnd"/>
      <w:r w:rsidR="00F85184">
        <w:t xml:space="preserve">: </w:t>
      </w:r>
      <w:hyperlink r:id="rId16" w:history="1">
        <w:r w:rsidR="00F85184" w:rsidRPr="00DC4C55">
          <w:rPr>
            <w:rStyle w:val="Hyperlink"/>
          </w:rPr>
          <w:t>https://trello.com/b/jlC4cKuK</w:t>
        </w:r>
      </w:hyperlink>
    </w:p>
    <w:p w:rsidR="00E964A1" w:rsidRDefault="00E964A1" w:rsidP="00BF1756">
      <w:pPr>
        <w:jc w:val="center"/>
        <w:rPr>
          <w:rStyle w:val="Hyperlink"/>
        </w:rPr>
      </w:pPr>
      <w:r>
        <w:t xml:space="preserve">Sprint 2 – </w:t>
      </w:r>
      <w:proofErr w:type="spellStart"/>
      <w:r>
        <w:t>Trello</w:t>
      </w:r>
      <w:proofErr w:type="spellEnd"/>
      <w:r>
        <w:t xml:space="preserve">: </w:t>
      </w:r>
      <w:hyperlink r:id="rId17" w:history="1">
        <w:r w:rsidRPr="008315D2">
          <w:rPr>
            <w:rStyle w:val="Hyperlink"/>
          </w:rPr>
          <w:t>https://trello.com/b/4pagNkUd/mtrelloopflixcleíssprint2</w:t>
        </w:r>
      </w:hyperlink>
    </w:p>
    <w:p w:rsidR="00BF1756" w:rsidRPr="00E42F22" w:rsidRDefault="00E42F22" w:rsidP="00E42F22">
      <w:pPr>
        <w:jc w:val="center"/>
      </w:pPr>
      <w:r>
        <w:t xml:space="preserve">Sprint 3 – </w:t>
      </w:r>
      <w:proofErr w:type="spellStart"/>
      <w:r>
        <w:t>Trello</w:t>
      </w:r>
      <w:proofErr w:type="spellEnd"/>
      <w:r>
        <w:t xml:space="preserve">: </w:t>
      </w:r>
      <w:hyperlink r:id="rId18" w:history="1">
        <w:r>
          <w:rPr>
            <w:rStyle w:val="Hyperlink"/>
          </w:rPr>
          <w:t>https://trello.com/b/APOiZhr1/sprint3-opflix</w:t>
        </w:r>
      </w:hyperlink>
    </w:p>
    <w:p w:rsidR="00E42F22" w:rsidRDefault="00E42F22" w:rsidP="00E42F22">
      <w:pPr>
        <w:jc w:val="center"/>
      </w:pPr>
      <w:r>
        <w:t xml:space="preserve">Sprint </w:t>
      </w:r>
      <w:r>
        <w:t>4</w:t>
      </w:r>
      <w:r>
        <w:t xml:space="preserve"> – </w:t>
      </w:r>
      <w:proofErr w:type="spellStart"/>
      <w:r>
        <w:t>Trello</w:t>
      </w:r>
      <w:proofErr w:type="spellEnd"/>
      <w:r>
        <w:t xml:space="preserve">: </w:t>
      </w:r>
      <w:hyperlink r:id="rId19" w:history="1">
        <w:r>
          <w:rPr>
            <w:rStyle w:val="Hyperlink"/>
          </w:rPr>
          <w:t>https://trello.com/b/WwVfmdng/opflix-sprint4</w:t>
        </w:r>
      </w:hyperlink>
    </w:p>
    <w:p w:rsidR="00E42F22" w:rsidRPr="00E42F22" w:rsidRDefault="00E42F22" w:rsidP="00E42F22">
      <w:pPr>
        <w:jc w:val="center"/>
      </w:pPr>
    </w:p>
    <w:p w:rsidR="00BF1756" w:rsidRPr="00094AF2" w:rsidRDefault="00BF1756" w:rsidP="00BF1756">
      <w:pPr>
        <w:pStyle w:val="cabealho1"/>
      </w:pPr>
      <w:bookmarkStart w:id="11" w:name="_Toc19178499"/>
      <w:r>
        <w:t>Acesso aos arquivos</w:t>
      </w:r>
      <w:bookmarkEnd w:id="11"/>
    </w:p>
    <w:p w:rsidR="00BF1756" w:rsidRDefault="00BF1756" w:rsidP="00F85184">
      <w:r>
        <w:t>Os arquivos estão disponíveis para visualização através do link:</w:t>
      </w:r>
    </w:p>
    <w:p w:rsidR="00E964A1" w:rsidRDefault="00E964A1" w:rsidP="00BF1756">
      <w:pPr>
        <w:jc w:val="center"/>
        <w:rPr>
          <w:rStyle w:val="Hyperlink"/>
        </w:rPr>
      </w:pPr>
      <w:r>
        <w:t xml:space="preserve">GitHub: </w:t>
      </w:r>
      <w:hyperlink r:id="rId20" w:history="1">
        <w:r w:rsidRPr="008315D2">
          <w:rPr>
            <w:rStyle w:val="Hyperlink"/>
          </w:rPr>
          <w:t>https://github.com/CleAurora/2s2019-OpFlix</w:t>
        </w:r>
      </w:hyperlink>
    </w:p>
    <w:p w:rsidR="00E964A1" w:rsidRPr="00E964A1" w:rsidRDefault="00E964A1" w:rsidP="00F85184">
      <w:pPr>
        <w:rPr>
          <w:rStyle w:val="Hyperlink"/>
          <w:b/>
          <w:color w:val="7B4968" w:themeColor="accent5" w:themeShade="BF"/>
          <w:u w:val="none"/>
        </w:rPr>
      </w:pPr>
      <w:r w:rsidRPr="00E964A1">
        <w:rPr>
          <w:rStyle w:val="Hyperlink"/>
          <w:b/>
          <w:color w:val="7B4968" w:themeColor="accent5" w:themeShade="BF"/>
          <w:u w:val="none"/>
        </w:rPr>
        <w:t>SQL Server Management Studio</w:t>
      </w:r>
      <w:r>
        <w:rPr>
          <w:rStyle w:val="Hyperlink"/>
          <w:b/>
          <w:color w:val="7B4968" w:themeColor="accent5" w:themeShade="BF"/>
          <w:u w:val="none"/>
        </w:rPr>
        <w:t xml:space="preserve"> (Banco de Dados)</w:t>
      </w:r>
    </w:p>
    <w:p w:rsidR="00BF1756" w:rsidRPr="00E42F22" w:rsidRDefault="00BF1756" w:rsidP="00F85184">
      <w:pPr>
        <w:rPr>
          <w:rStyle w:val="Hyperlink"/>
          <w:u w:val="none"/>
        </w:rPr>
      </w:pPr>
      <w:proofErr w:type="gramStart"/>
      <w:r w:rsidRPr="00E42F22">
        <w:rPr>
          <w:rStyle w:val="Hyperlink"/>
          <w:u w:val="none"/>
        </w:rPr>
        <w:t>Os diagramas do banco de dados tem</w:t>
      </w:r>
      <w:proofErr w:type="gramEnd"/>
      <w:r w:rsidRPr="00E42F22">
        <w:rPr>
          <w:rStyle w:val="Hyperlink"/>
          <w:u w:val="none"/>
        </w:rPr>
        <w:t xml:space="preserve"> sua descrição no nome. Para verificar a criação do banco de dados, deve-se utilizar o SQL Server, e abrir os programas conforme a ordem: </w:t>
      </w:r>
    </w:p>
    <w:p w:rsidR="00497911" w:rsidRPr="00E42F22" w:rsidRDefault="00497911" w:rsidP="00497911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42F22">
        <w:rPr>
          <w:sz w:val="20"/>
          <w:szCs w:val="20"/>
        </w:rPr>
        <w:t xml:space="preserve">M_01_Cleis_DDL.sql </w:t>
      </w:r>
    </w:p>
    <w:p w:rsidR="00497911" w:rsidRPr="00E42F22" w:rsidRDefault="00497911" w:rsidP="00497911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E42F22">
        <w:rPr>
          <w:sz w:val="20"/>
          <w:szCs w:val="20"/>
        </w:rPr>
        <w:t>M_02_Cleis_DML.</w:t>
      </w:r>
    </w:p>
    <w:p w:rsidR="00497911" w:rsidRPr="00E42F22" w:rsidRDefault="00497911" w:rsidP="00497911">
      <w:pPr>
        <w:pStyle w:val="PargrafodaLista"/>
        <w:numPr>
          <w:ilvl w:val="0"/>
          <w:numId w:val="13"/>
        </w:numPr>
        <w:rPr>
          <w:color w:val="4C483D" w:themeColor="hyperlink"/>
          <w:sz w:val="20"/>
          <w:szCs w:val="20"/>
          <w:u w:val="single"/>
        </w:rPr>
      </w:pPr>
      <w:r w:rsidRPr="00E42F22">
        <w:rPr>
          <w:sz w:val="20"/>
          <w:szCs w:val="20"/>
        </w:rPr>
        <w:t>M_03_Cleis_DQL.sql</w:t>
      </w:r>
    </w:p>
    <w:p w:rsidR="00497911" w:rsidRPr="00E42F22" w:rsidRDefault="00497911" w:rsidP="00497911">
      <w:pPr>
        <w:rPr>
          <w:rStyle w:val="Hyperlink"/>
          <w:u w:val="none"/>
        </w:rPr>
      </w:pPr>
      <w:r w:rsidRPr="00E42F22">
        <w:rPr>
          <w:rStyle w:val="Hyperlink"/>
          <w:u w:val="none"/>
        </w:rPr>
        <w:t xml:space="preserve">Observe os comentários (em verde) e siga as </w:t>
      </w:r>
      <w:proofErr w:type="spellStart"/>
      <w:r w:rsidRPr="00E42F22">
        <w:rPr>
          <w:rStyle w:val="Hyperlink"/>
          <w:u w:val="none"/>
        </w:rPr>
        <w:t>as</w:t>
      </w:r>
      <w:proofErr w:type="spellEnd"/>
      <w:r w:rsidRPr="00E42F22">
        <w:rPr>
          <w:rStyle w:val="Hyperlink"/>
          <w:u w:val="none"/>
        </w:rPr>
        <w:t xml:space="preserve"> instruções conforme escrito. Para cada comando acontecer, é necessário </w:t>
      </w:r>
      <w:proofErr w:type="gramStart"/>
      <w:r w:rsidRPr="00E42F22">
        <w:rPr>
          <w:rStyle w:val="Hyperlink"/>
          <w:u w:val="none"/>
        </w:rPr>
        <w:t>a</w:t>
      </w:r>
      <w:proofErr w:type="gramEnd"/>
      <w:r w:rsidRPr="00E42F22">
        <w:rPr>
          <w:rStyle w:val="Hyperlink"/>
          <w:u w:val="none"/>
        </w:rPr>
        <w:t xml:space="preserve"> sua seleção e rodar através da tecla F5. </w:t>
      </w:r>
    </w:p>
    <w:p w:rsidR="00E964A1" w:rsidRDefault="00E964A1" w:rsidP="00497911">
      <w:pPr>
        <w:rPr>
          <w:rStyle w:val="Hyperlink"/>
          <w:u w:val="none"/>
        </w:rPr>
      </w:pPr>
    </w:p>
    <w:p w:rsidR="00E964A1" w:rsidRDefault="00E964A1" w:rsidP="00E964A1">
      <w:pPr>
        <w:rPr>
          <w:rStyle w:val="Hyperlink"/>
          <w:b/>
          <w:color w:val="7B4968" w:themeColor="accent5" w:themeShade="BF"/>
          <w:u w:val="none"/>
        </w:rPr>
      </w:pPr>
      <w:r>
        <w:rPr>
          <w:rStyle w:val="Hyperlink"/>
          <w:b/>
          <w:color w:val="7B4968" w:themeColor="accent5" w:themeShade="BF"/>
          <w:u w:val="none"/>
        </w:rPr>
        <w:t>Visual Studio (</w:t>
      </w:r>
      <w:proofErr w:type="spellStart"/>
      <w:r>
        <w:rPr>
          <w:rStyle w:val="Hyperlink"/>
          <w:b/>
          <w:color w:val="7B4968" w:themeColor="accent5" w:themeShade="BF"/>
          <w:u w:val="none"/>
        </w:rPr>
        <w:t>BackEnd</w:t>
      </w:r>
      <w:proofErr w:type="spellEnd"/>
      <w:r>
        <w:rPr>
          <w:rStyle w:val="Hyperlink"/>
          <w:b/>
          <w:color w:val="7B4968" w:themeColor="accent5" w:themeShade="BF"/>
          <w:u w:val="none"/>
        </w:rPr>
        <w:t>)</w:t>
      </w:r>
    </w:p>
    <w:p w:rsidR="00FA7893" w:rsidRDefault="00E964A1" w:rsidP="00E964A1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Observe na pasta Sprint 2 – API – Abra a pasta </w:t>
      </w:r>
      <w:proofErr w:type="spellStart"/>
      <w:r>
        <w:rPr>
          <w:rStyle w:val="Hyperlink"/>
          <w:u w:val="none"/>
        </w:rPr>
        <w:t>OpFlix.WebApi</w:t>
      </w:r>
      <w:proofErr w:type="spellEnd"/>
      <w:r>
        <w:rPr>
          <w:rStyle w:val="Hyperlink"/>
          <w:u w:val="none"/>
        </w:rPr>
        <w:t xml:space="preserve"> – Abra o arquivo de mesmo nome no </w:t>
      </w:r>
      <w:r w:rsidR="00FA7893">
        <w:rPr>
          <w:rStyle w:val="Hyperlink"/>
          <w:u w:val="none"/>
        </w:rPr>
        <w:t>V</w:t>
      </w:r>
      <w:r>
        <w:rPr>
          <w:rStyle w:val="Hyperlink"/>
          <w:u w:val="none"/>
        </w:rPr>
        <w:t xml:space="preserve">isual </w:t>
      </w:r>
      <w:r w:rsidR="00FA7893">
        <w:rPr>
          <w:rStyle w:val="Hyperlink"/>
          <w:u w:val="none"/>
        </w:rPr>
        <w:t>S</w:t>
      </w:r>
      <w:r>
        <w:rPr>
          <w:rStyle w:val="Hyperlink"/>
          <w:u w:val="none"/>
        </w:rPr>
        <w:t>tudio.</w:t>
      </w:r>
    </w:p>
    <w:p w:rsidR="00E964A1" w:rsidRDefault="00FA7893" w:rsidP="00E964A1">
      <w:pPr>
        <w:rPr>
          <w:rStyle w:val="Hyperlink"/>
          <w:u w:val="none"/>
        </w:rPr>
      </w:pPr>
      <w:r>
        <w:rPr>
          <w:noProof/>
        </w:rPr>
        <w:lastRenderedPageBreak/>
        <w:drawing>
          <wp:inline distT="0" distB="0" distL="0" distR="0" wp14:anchorId="019B900F" wp14:editId="34616613">
            <wp:extent cx="5732145" cy="358267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4A1">
        <w:rPr>
          <w:rStyle w:val="Hyperlink"/>
          <w:u w:val="none"/>
        </w:rPr>
        <w:t xml:space="preserve"> </w:t>
      </w:r>
    </w:p>
    <w:p w:rsidR="00FA7893" w:rsidRDefault="00FA7893" w:rsidP="00E964A1">
      <w:pPr>
        <w:rPr>
          <w:rStyle w:val="Hyperlink"/>
          <w:u w:val="none"/>
        </w:rPr>
      </w:pPr>
      <w:r>
        <w:rPr>
          <w:rStyle w:val="Hyperlink"/>
          <w:u w:val="none"/>
        </w:rPr>
        <w:t>Selecione a opção para rodar o projeto.</w:t>
      </w:r>
    </w:p>
    <w:p w:rsidR="00FA7893" w:rsidRDefault="00FA7893" w:rsidP="00E964A1">
      <w:pPr>
        <w:rPr>
          <w:rStyle w:val="Hyperlink"/>
          <w:u w:val="none"/>
        </w:rPr>
      </w:pPr>
      <w:r>
        <w:rPr>
          <w:noProof/>
        </w:rPr>
        <w:drawing>
          <wp:inline distT="0" distB="0" distL="0" distR="0" wp14:anchorId="345B521D" wp14:editId="13E25A11">
            <wp:extent cx="5732145" cy="358267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3" w:rsidRDefault="00FA7893" w:rsidP="00E964A1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Abra o </w:t>
      </w:r>
      <w:proofErr w:type="spellStart"/>
      <w:r>
        <w:rPr>
          <w:rStyle w:val="Hyperlink"/>
          <w:u w:val="none"/>
        </w:rPr>
        <w:t>postman</w:t>
      </w:r>
      <w:proofErr w:type="spellEnd"/>
      <w:r>
        <w:rPr>
          <w:rStyle w:val="Hyperlink"/>
          <w:u w:val="none"/>
        </w:rPr>
        <w:t xml:space="preserve"> através do arquivo exportado e teste as funcionalidades criadas em </w:t>
      </w:r>
      <w:proofErr w:type="spellStart"/>
      <w:r>
        <w:rPr>
          <w:rStyle w:val="Hyperlink"/>
          <w:u w:val="none"/>
        </w:rPr>
        <w:t>backend</w:t>
      </w:r>
      <w:proofErr w:type="spellEnd"/>
      <w:r>
        <w:rPr>
          <w:rStyle w:val="Hyperlink"/>
          <w:u w:val="none"/>
        </w:rPr>
        <w:t>:</w:t>
      </w:r>
    </w:p>
    <w:p w:rsidR="00FA7893" w:rsidRPr="00E42F22" w:rsidRDefault="00FA7893" w:rsidP="00FA7893">
      <w:pPr>
        <w:rPr>
          <w:color w:val="000000" w:themeColor="text1"/>
        </w:rPr>
      </w:pPr>
      <w:r w:rsidRPr="00E42F22">
        <w:rPr>
          <w:color w:val="000000" w:themeColor="text1"/>
          <w:u w:val="single"/>
        </w:rPr>
        <w:t>Público</w:t>
      </w:r>
    </w:p>
    <w:p w:rsidR="00FA7893" w:rsidRPr="00E42F22" w:rsidRDefault="00FA7893" w:rsidP="001C1889">
      <w:pPr>
        <w:pStyle w:val="PargrafodaLista"/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>Login;</w:t>
      </w:r>
    </w:p>
    <w:p w:rsidR="00FA7893" w:rsidRPr="00E42F22" w:rsidRDefault="00FA7893" w:rsidP="001C1889">
      <w:pPr>
        <w:pStyle w:val="PargrafodaLista"/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 xml:space="preserve">Cadastro de novos usuários (pode deixar um </w:t>
      </w:r>
      <w:proofErr w:type="spellStart"/>
      <w:r w:rsidRPr="00E42F22">
        <w:rPr>
          <w:color w:val="000000" w:themeColor="text1"/>
          <w:sz w:val="20"/>
          <w:szCs w:val="20"/>
        </w:rPr>
        <w:t>endpoint</w:t>
      </w:r>
      <w:proofErr w:type="spellEnd"/>
      <w:r w:rsidRPr="00E42F22">
        <w:rPr>
          <w:color w:val="000000" w:themeColor="text1"/>
          <w:sz w:val="20"/>
          <w:szCs w:val="20"/>
        </w:rPr>
        <w:t xml:space="preserve"> público para cadastro de novos clientes e um outro </w:t>
      </w:r>
      <w:proofErr w:type="spellStart"/>
      <w:r w:rsidRPr="00E42F22">
        <w:rPr>
          <w:color w:val="000000" w:themeColor="text1"/>
          <w:sz w:val="20"/>
          <w:szCs w:val="20"/>
        </w:rPr>
        <w:t>endpoint</w:t>
      </w:r>
      <w:proofErr w:type="spellEnd"/>
      <w:r w:rsidRPr="00E42F22">
        <w:rPr>
          <w:color w:val="000000" w:themeColor="text1"/>
          <w:sz w:val="20"/>
          <w:szCs w:val="20"/>
        </w:rPr>
        <w:t xml:space="preserve"> aonde administradores cadastram outros administradores);</w:t>
      </w:r>
    </w:p>
    <w:p w:rsidR="001C1889" w:rsidRPr="00E42F22" w:rsidRDefault="001C1889" w:rsidP="001C1889">
      <w:pPr>
        <w:pStyle w:val="PargrafodaLista"/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lastRenderedPageBreak/>
        <w:t>Listar por data e tipo.</w:t>
      </w:r>
    </w:p>
    <w:p w:rsidR="001C1889" w:rsidRPr="00E42F22" w:rsidRDefault="001C1889" w:rsidP="001C1889">
      <w:pPr>
        <w:pStyle w:val="PargrafodaLista"/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>Salvar e listar favoritos</w:t>
      </w:r>
    </w:p>
    <w:p w:rsidR="00FA7893" w:rsidRDefault="00FA7893" w:rsidP="00FA7893">
      <w:pPr>
        <w:rPr>
          <w:color w:val="000000" w:themeColor="text1"/>
        </w:rPr>
      </w:pPr>
    </w:p>
    <w:p w:rsidR="00FA7893" w:rsidRPr="00A957D1" w:rsidRDefault="00FA7893" w:rsidP="00FA7893">
      <w:pPr>
        <w:rPr>
          <w:color w:val="000000" w:themeColor="text1"/>
          <w:u w:val="single"/>
        </w:rPr>
      </w:pPr>
      <w:r w:rsidRPr="00A957D1">
        <w:rPr>
          <w:color w:val="000000" w:themeColor="text1"/>
          <w:u w:val="single"/>
        </w:rPr>
        <w:t>Administrador</w:t>
      </w:r>
    </w:p>
    <w:p w:rsidR="00FA7893" w:rsidRPr="00E42F22" w:rsidRDefault="00FA7893" w:rsidP="001C1889">
      <w:pPr>
        <w:pStyle w:val="PargrafodaLista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>CRUD Lançamentos;</w:t>
      </w:r>
    </w:p>
    <w:p w:rsidR="00FA7893" w:rsidRPr="00E42F22" w:rsidRDefault="00FA7893" w:rsidP="001C1889">
      <w:pPr>
        <w:pStyle w:val="PargrafodaLista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>Cadastrar/Listar/Atualizar Categorias;</w:t>
      </w:r>
    </w:p>
    <w:p w:rsidR="00FA7893" w:rsidRPr="00E42F22" w:rsidRDefault="00FA7893" w:rsidP="001C1889">
      <w:pPr>
        <w:pStyle w:val="PargrafodaLista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E42F22">
        <w:rPr>
          <w:color w:val="000000" w:themeColor="text1"/>
          <w:sz w:val="20"/>
          <w:szCs w:val="20"/>
        </w:rPr>
        <w:t>Cadastrar/Listar/Atualizar Plataformas/Mídias;</w:t>
      </w:r>
    </w:p>
    <w:p w:rsidR="00FA7893" w:rsidRDefault="00FA7893" w:rsidP="00FA7893">
      <w:pPr>
        <w:rPr>
          <w:color w:val="000000" w:themeColor="text1"/>
        </w:rPr>
      </w:pPr>
    </w:p>
    <w:p w:rsidR="00FA7893" w:rsidRDefault="00FA7893" w:rsidP="00FA7893">
      <w:pPr>
        <w:rPr>
          <w:color w:val="000000" w:themeColor="text1"/>
        </w:rPr>
      </w:pPr>
      <w:r>
        <w:rPr>
          <w:color w:val="000000" w:themeColor="text1"/>
        </w:rPr>
        <w:t>Para verificar as mesmas funcionalidades de uma maneira mais rápida, é possível acessar o Swagger através do endereço:</w:t>
      </w:r>
    </w:p>
    <w:p w:rsidR="00FA7893" w:rsidRDefault="00150C00" w:rsidP="00FA7893">
      <w:pPr>
        <w:rPr>
          <w:color w:val="000000" w:themeColor="text1"/>
        </w:rPr>
      </w:pPr>
      <w:hyperlink r:id="rId23" w:history="1">
        <w:r w:rsidR="00FA7893" w:rsidRPr="008315D2">
          <w:rPr>
            <w:rStyle w:val="Hyperlink"/>
          </w:rPr>
          <w:t>http://localhost:5000/swagger/index.html</w:t>
        </w:r>
      </w:hyperlink>
    </w:p>
    <w:p w:rsidR="00FA7893" w:rsidRDefault="00FA7893" w:rsidP="00FA7893">
      <w:pPr>
        <w:rPr>
          <w:color w:val="000000" w:themeColor="text1"/>
        </w:rPr>
      </w:pPr>
      <w:r>
        <w:rPr>
          <w:color w:val="000000" w:themeColor="text1"/>
        </w:rPr>
        <w:t xml:space="preserve">após rodar o projeto, conforme primeiro </w:t>
      </w:r>
      <w:proofErr w:type="spellStart"/>
      <w:r>
        <w:rPr>
          <w:color w:val="000000" w:themeColor="text1"/>
        </w:rPr>
        <w:t>ítem</w:t>
      </w:r>
      <w:proofErr w:type="spellEnd"/>
      <w:r>
        <w:rPr>
          <w:color w:val="000000" w:themeColor="text1"/>
        </w:rPr>
        <w:t xml:space="preserve"> desta sessão.</w:t>
      </w:r>
    </w:p>
    <w:p w:rsidR="00FA7893" w:rsidRDefault="00FA7893" w:rsidP="00E964A1">
      <w:pPr>
        <w:rPr>
          <w:rStyle w:val="Hyperlink"/>
          <w:u w:val="none"/>
        </w:rPr>
      </w:pPr>
    </w:p>
    <w:p w:rsidR="00E964A1" w:rsidRPr="00E964A1" w:rsidRDefault="00E964A1" w:rsidP="00E964A1">
      <w:pPr>
        <w:rPr>
          <w:rStyle w:val="Hyperlink"/>
          <w:b/>
          <w:color w:val="7B4968" w:themeColor="accent5" w:themeShade="BF"/>
          <w:u w:val="none"/>
        </w:rPr>
      </w:pPr>
    </w:p>
    <w:p w:rsidR="00E964A1" w:rsidRDefault="00E964A1" w:rsidP="00497911">
      <w:pPr>
        <w:rPr>
          <w:rStyle w:val="Hyperlink"/>
          <w:u w:val="none"/>
        </w:rPr>
      </w:pPr>
    </w:p>
    <w:p w:rsidR="00E964A1" w:rsidRDefault="00E964A1">
      <w:pPr>
        <w:rPr>
          <w:rFonts w:asciiTheme="majorHAnsi" w:eastAsiaTheme="majorEastAsia" w:hAnsiTheme="majorHAnsi" w:cstheme="majorBidi"/>
          <w:color w:val="7030A0"/>
          <w:sz w:val="36"/>
          <w:szCs w:val="36"/>
          <w:lang w:eastAsia="en-US"/>
        </w:rPr>
      </w:pPr>
      <w:r>
        <w:rPr>
          <w:lang w:eastAsia="en-US"/>
        </w:rPr>
        <w:br w:type="page"/>
      </w:r>
    </w:p>
    <w:p w:rsidR="00E964A1" w:rsidRDefault="00E964A1" w:rsidP="00E964A1">
      <w:pPr>
        <w:pStyle w:val="cabealho1"/>
        <w:rPr>
          <w:lang w:eastAsia="en-US"/>
        </w:rPr>
      </w:pPr>
      <w:bookmarkStart w:id="12" w:name="_Toc19178500"/>
      <w:r>
        <w:rPr>
          <w:lang w:eastAsia="en-US"/>
        </w:rPr>
        <w:lastRenderedPageBreak/>
        <w:t>Funcionalidades</w:t>
      </w:r>
      <w:bookmarkEnd w:id="12"/>
    </w:p>
    <w:p w:rsidR="00E964A1" w:rsidRDefault="00E964A1" w:rsidP="00E964A1">
      <w:pPr>
        <w:rPr>
          <w:lang w:eastAsia="en-US"/>
        </w:rPr>
      </w:pPr>
    </w:p>
    <w:p w:rsidR="00E964A1" w:rsidRDefault="00E964A1" w:rsidP="00E964A1">
      <w:pPr>
        <w:pStyle w:val="cabealho2"/>
        <w:rPr>
          <w:lang w:eastAsia="en-US"/>
        </w:rPr>
      </w:pPr>
      <w:bookmarkStart w:id="13" w:name="_Toc19178501"/>
      <w:r>
        <w:rPr>
          <w:lang w:eastAsia="en-US"/>
        </w:rPr>
        <w:t>Web</w:t>
      </w:r>
      <w:bookmarkEnd w:id="13"/>
    </w:p>
    <w:p w:rsidR="006137DA" w:rsidRDefault="003B0865" w:rsidP="003B0865">
      <w:pPr>
        <w:rPr>
          <w:lang w:eastAsia="en-US"/>
        </w:rPr>
      </w:pPr>
      <w:r>
        <w:rPr>
          <w:lang w:eastAsia="en-US"/>
        </w:rPr>
        <w:t>Apresenta a funcionalidade de login para usuário e administrador.</w:t>
      </w:r>
    </w:p>
    <w:p w:rsidR="006137DA" w:rsidRDefault="003B0865" w:rsidP="003B0865">
      <w:pPr>
        <w:rPr>
          <w:lang w:eastAsia="en-US"/>
        </w:rPr>
      </w:pPr>
      <w:r>
        <w:rPr>
          <w:lang w:eastAsia="en-US"/>
        </w:rPr>
        <w:t>Ao abrir a tela</w:t>
      </w:r>
      <w:r w:rsidR="006137DA">
        <w:rPr>
          <w:lang w:eastAsia="en-US"/>
        </w:rPr>
        <w:t xml:space="preserve"> como usuário</w:t>
      </w:r>
      <w:r>
        <w:rPr>
          <w:lang w:eastAsia="en-US"/>
        </w:rPr>
        <w:t xml:space="preserve">, você é direcionado </w:t>
      </w:r>
      <w:r w:rsidR="006137DA">
        <w:rPr>
          <w:lang w:eastAsia="en-US"/>
        </w:rPr>
        <w:t>à tela de lançamentos, que lista os lançamentos.</w:t>
      </w:r>
    </w:p>
    <w:p w:rsidR="003B0865" w:rsidRDefault="006137DA" w:rsidP="003B0865">
      <w:pPr>
        <w:rPr>
          <w:lang w:eastAsia="en-US"/>
        </w:rPr>
      </w:pPr>
      <w:r>
        <w:rPr>
          <w:lang w:eastAsia="en-US"/>
        </w:rPr>
        <w:t xml:space="preserve">Ao abrir a tela como administrador, você é direcionado </w:t>
      </w:r>
      <w:r w:rsidR="003B0865">
        <w:rPr>
          <w:lang w:eastAsia="en-US"/>
        </w:rPr>
        <w:t xml:space="preserve">à tela home, que apresenta </w:t>
      </w:r>
      <w:r>
        <w:rPr>
          <w:lang w:eastAsia="en-US"/>
        </w:rPr>
        <w:t xml:space="preserve">um </w:t>
      </w:r>
      <w:proofErr w:type="spellStart"/>
      <w:r>
        <w:rPr>
          <w:lang w:eastAsia="en-US"/>
        </w:rPr>
        <w:t>select</w:t>
      </w:r>
      <w:proofErr w:type="spellEnd"/>
      <w:r>
        <w:rPr>
          <w:lang w:eastAsia="en-US"/>
        </w:rPr>
        <w:t xml:space="preserve"> para que você possa navegar por qualquer uma das telas: Categorias, Lançamentos, Usuários, Tipos de Mídia e Veículos de Comunicação.</w:t>
      </w:r>
    </w:p>
    <w:p w:rsidR="003B0865" w:rsidRDefault="003B0865" w:rsidP="003B0865">
      <w:pPr>
        <w:rPr>
          <w:lang w:eastAsia="en-US"/>
        </w:rPr>
      </w:pPr>
      <w:r>
        <w:rPr>
          <w:lang w:eastAsia="en-US"/>
        </w:rPr>
        <w:t xml:space="preserve">Todas as telas </w:t>
      </w:r>
      <w:r w:rsidR="006137DA">
        <w:rPr>
          <w:lang w:eastAsia="en-US"/>
        </w:rPr>
        <w:t xml:space="preserve">apresentam o CRUD (Cadastrar, Listar, Atualizar e deletar um </w:t>
      </w:r>
      <w:proofErr w:type="spellStart"/>
      <w:r w:rsidR="006137DA">
        <w:rPr>
          <w:lang w:eastAsia="en-US"/>
        </w:rPr>
        <w:t>ítem</w:t>
      </w:r>
      <w:proofErr w:type="spellEnd"/>
      <w:r w:rsidR="006137DA">
        <w:rPr>
          <w:lang w:eastAsia="en-US"/>
        </w:rPr>
        <w:t>)</w:t>
      </w:r>
      <w:r>
        <w:rPr>
          <w:lang w:eastAsia="en-US"/>
        </w:rPr>
        <w:t>.</w:t>
      </w:r>
    </w:p>
    <w:p w:rsidR="00BD215D" w:rsidRDefault="00BD215D" w:rsidP="00BD215D">
      <w:pPr>
        <w:rPr>
          <w:lang w:eastAsia="en-US"/>
        </w:rPr>
      </w:pPr>
    </w:p>
    <w:p w:rsidR="00BD215D" w:rsidRPr="00BD215D" w:rsidRDefault="00BD215D" w:rsidP="00BD215D">
      <w:pPr>
        <w:rPr>
          <w:lang w:eastAsia="en-US"/>
        </w:rPr>
      </w:pPr>
    </w:p>
    <w:p w:rsidR="00E964A1" w:rsidRDefault="00E964A1" w:rsidP="00E964A1">
      <w:pPr>
        <w:rPr>
          <w:lang w:eastAsia="en-US"/>
        </w:rPr>
      </w:pPr>
    </w:p>
    <w:p w:rsidR="00E964A1" w:rsidRDefault="00E964A1" w:rsidP="00E964A1">
      <w:pPr>
        <w:pStyle w:val="cabealho2"/>
        <w:rPr>
          <w:lang w:eastAsia="en-US"/>
        </w:rPr>
      </w:pPr>
      <w:bookmarkStart w:id="14" w:name="_Toc19178502"/>
      <w:r>
        <w:rPr>
          <w:lang w:eastAsia="en-US"/>
        </w:rPr>
        <w:t>Mobile</w:t>
      </w:r>
      <w:bookmarkEnd w:id="14"/>
    </w:p>
    <w:p w:rsidR="00BD215D" w:rsidRDefault="00BD215D" w:rsidP="00BD215D">
      <w:pPr>
        <w:rPr>
          <w:lang w:eastAsia="en-US"/>
        </w:rPr>
      </w:pPr>
      <w:r>
        <w:rPr>
          <w:lang w:eastAsia="en-US"/>
        </w:rPr>
        <w:t xml:space="preserve">Apresenta a funcionalidade de login. Ao abrir a tela, você </w:t>
      </w:r>
      <w:r w:rsidR="003B0865">
        <w:rPr>
          <w:lang w:eastAsia="en-US"/>
        </w:rPr>
        <w:t>é direcionado à tela home, que apresenta todos os ícones na parte de baixo.</w:t>
      </w:r>
    </w:p>
    <w:p w:rsidR="003B0865" w:rsidRDefault="003B0865" w:rsidP="00BD215D">
      <w:pPr>
        <w:rPr>
          <w:lang w:eastAsia="en-US"/>
        </w:rPr>
      </w:pPr>
      <w:r>
        <w:rPr>
          <w:lang w:eastAsia="en-US"/>
        </w:rPr>
        <w:t xml:space="preserve">Cada ícone te leva à uma tela, uma com o </w:t>
      </w:r>
      <w:proofErr w:type="spellStart"/>
      <w:r>
        <w:rPr>
          <w:lang w:eastAsia="en-US"/>
        </w:rPr>
        <w:t>token</w:t>
      </w:r>
      <w:proofErr w:type="spellEnd"/>
      <w:r>
        <w:rPr>
          <w:lang w:eastAsia="en-US"/>
        </w:rPr>
        <w:t xml:space="preserve"> gerado, outra de </w:t>
      </w:r>
      <w:proofErr w:type="spellStart"/>
      <w:r>
        <w:rPr>
          <w:lang w:eastAsia="en-US"/>
        </w:rPr>
        <w:t>de</w:t>
      </w:r>
      <w:proofErr w:type="spellEnd"/>
      <w:r>
        <w:rPr>
          <w:lang w:eastAsia="en-US"/>
        </w:rPr>
        <w:t xml:space="preserve"> categorias, Lançamentos, Usuários, Tipos de Mídia e Veículos de Comunicação.</w:t>
      </w:r>
    </w:p>
    <w:p w:rsidR="003B0865" w:rsidRDefault="003B0865" w:rsidP="00BD215D">
      <w:pPr>
        <w:rPr>
          <w:lang w:eastAsia="en-US"/>
        </w:rPr>
      </w:pPr>
      <w:r>
        <w:rPr>
          <w:lang w:eastAsia="en-US"/>
        </w:rPr>
        <w:t xml:space="preserve">A tela de </w:t>
      </w:r>
      <w:proofErr w:type="spellStart"/>
      <w:r>
        <w:rPr>
          <w:lang w:eastAsia="en-US"/>
        </w:rPr>
        <w:t>token</w:t>
      </w:r>
      <w:proofErr w:type="spellEnd"/>
      <w:r>
        <w:rPr>
          <w:lang w:eastAsia="en-US"/>
        </w:rPr>
        <w:t xml:space="preserve"> apenas apresenta o </w:t>
      </w:r>
      <w:proofErr w:type="spellStart"/>
      <w:r>
        <w:rPr>
          <w:lang w:eastAsia="en-US"/>
        </w:rPr>
        <w:t>token</w:t>
      </w:r>
      <w:proofErr w:type="spellEnd"/>
      <w:r>
        <w:rPr>
          <w:lang w:eastAsia="en-US"/>
        </w:rPr>
        <w:t xml:space="preserve"> gerado.</w:t>
      </w:r>
    </w:p>
    <w:p w:rsidR="003B0865" w:rsidRDefault="003B0865" w:rsidP="00BD215D">
      <w:pPr>
        <w:rPr>
          <w:lang w:eastAsia="en-US"/>
        </w:rPr>
      </w:pPr>
      <w:r>
        <w:rPr>
          <w:lang w:eastAsia="en-US"/>
        </w:rPr>
        <w:t xml:space="preserve">Todas as </w:t>
      </w:r>
      <w:proofErr w:type="gramStart"/>
      <w:r>
        <w:rPr>
          <w:lang w:eastAsia="en-US"/>
        </w:rPr>
        <w:t>telas Listam</w:t>
      </w:r>
      <w:proofErr w:type="gramEnd"/>
      <w:r>
        <w:rPr>
          <w:lang w:eastAsia="en-US"/>
        </w:rPr>
        <w:t>.</w:t>
      </w:r>
    </w:p>
    <w:p w:rsidR="003B0865" w:rsidRDefault="003B0865" w:rsidP="00BD215D">
      <w:pPr>
        <w:rPr>
          <w:lang w:eastAsia="en-US"/>
        </w:rPr>
      </w:pPr>
      <w:r>
        <w:rPr>
          <w:lang w:eastAsia="en-US"/>
        </w:rPr>
        <w:t>As telas de Categoria, Tipos de Mídia e Veículos de comunicação permitem o CRUD completo (listar, cadastrar, selecionar um item da lista para atualizar ou deletar).</w:t>
      </w:r>
    </w:p>
    <w:p w:rsidR="003B0865" w:rsidRDefault="003B0865" w:rsidP="00BD215D">
      <w:pPr>
        <w:rPr>
          <w:lang w:eastAsia="en-US"/>
        </w:rPr>
      </w:pPr>
      <w:r>
        <w:rPr>
          <w:lang w:eastAsia="en-US"/>
        </w:rPr>
        <w:t xml:space="preserve">A tela de Lançamento é acessada através do ícone da </w:t>
      </w:r>
      <w:proofErr w:type="spellStart"/>
      <w:r>
        <w:rPr>
          <w:lang w:eastAsia="en-US"/>
        </w:rPr>
        <w:t>pipoquinha</w:t>
      </w:r>
      <w:proofErr w:type="spellEnd"/>
      <w:r>
        <w:rPr>
          <w:lang w:eastAsia="en-US"/>
        </w:rPr>
        <w:t xml:space="preserve"> e além de listar, apresenta uma lista por filtro de categoria, tipo, veículo e data.</w:t>
      </w:r>
    </w:p>
    <w:p w:rsidR="003B0865" w:rsidRDefault="003B0865" w:rsidP="00BD215D">
      <w:pPr>
        <w:rPr>
          <w:lang w:eastAsia="en-US"/>
        </w:rPr>
      </w:pPr>
    </w:p>
    <w:p w:rsidR="003B0865" w:rsidRDefault="003B0865" w:rsidP="00BD215D">
      <w:pPr>
        <w:rPr>
          <w:lang w:eastAsia="en-US"/>
        </w:rPr>
      </w:pPr>
    </w:p>
    <w:p w:rsidR="003B0865" w:rsidRPr="00BD215D" w:rsidRDefault="003B0865" w:rsidP="00BD215D">
      <w:pPr>
        <w:rPr>
          <w:lang w:eastAsia="en-US"/>
        </w:rPr>
      </w:pPr>
    </w:p>
    <w:p w:rsidR="00E964A1" w:rsidRDefault="00E964A1" w:rsidP="00E964A1">
      <w:pPr>
        <w:rPr>
          <w:lang w:eastAsia="en-US"/>
        </w:rPr>
      </w:pPr>
    </w:p>
    <w:p w:rsidR="00E964A1" w:rsidRDefault="00E964A1" w:rsidP="00E964A1">
      <w:pPr>
        <w:rPr>
          <w:lang w:eastAsia="en-US"/>
        </w:rPr>
      </w:pPr>
      <w:r>
        <w:rPr>
          <w:lang w:eastAsia="en-US"/>
        </w:rPr>
        <w:br w:type="page"/>
      </w:r>
    </w:p>
    <w:p w:rsidR="00E964A1" w:rsidRDefault="00E964A1" w:rsidP="00E964A1">
      <w:pPr>
        <w:pStyle w:val="cabealho1"/>
        <w:rPr>
          <w:lang w:eastAsia="en-US"/>
        </w:rPr>
      </w:pPr>
      <w:bookmarkStart w:id="15" w:name="_Toc19178503"/>
      <w:r>
        <w:rPr>
          <w:lang w:eastAsia="en-US"/>
        </w:rPr>
        <w:lastRenderedPageBreak/>
        <w:t>Protótipos</w:t>
      </w:r>
      <w:bookmarkEnd w:id="15"/>
    </w:p>
    <w:p w:rsidR="00E964A1" w:rsidRDefault="00E964A1" w:rsidP="00E964A1">
      <w:pPr>
        <w:rPr>
          <w:lang w:eastAsia="en-US"/>
        </w:rPr>
      </w:pPr>
    </w:p>
    <w:p w:rsidR="00E964A1" w:rsidRDefault="00E964A1" w:rsidP="00E964A1">
      <w:pPr>
        <w:pStyle w:val="cabealho2"/>
        <w:rPr>
          <w:lang w:eastAsia="en-US"/>
        </w:rPr>
      </w:pPr>
      <w:bookmarkStart w:id="16" w:name="_Toc19178504"/>
      <w:r>
        <w:rPr>
          <w:lang w:eastAsia="en-US"/>
        </w:rPr>
        <w:t>Web</w:t>
      </w:r>
      <w:bookmarkEnd w:id="16"/>
    </w:p>
    <w:p w:rsidR="006137DA" w:rsidRDefault="006137DA" w:rsidP="006137DA">
      <w:pPr>
        <w:rPr>
          <w:lang w:eastAsia="en-US"/>
        </w:rPr>
      </w:pPr>
      <w:r>
        <w:rPr>
          <w:lang w:eastAsia="en-US"/>
        </w:rPr>
        <w:t>Se encontra no arquivo XD da pasta da Sprint3.</w:t>
      </w:r>
    </w:p>
    <w:p w:rsidR="006137DA" w:rsidRPr="006137DA" w:rsidRDefault="006137DA" w:rsidP="006137DA">
      <w:pPr>
        <w:rPr>
          <w:lang w:eastAsia="en-US"/>
        </w:rPr>
      </w:pPr>
    </w:p>
    <w:p w:rsidR="00E964A1" w:rsidRDefault="00E964A1" w:rsidP="00E964A1">
      <w:pPr>
        <w:rPr>
          <w:lang w:eastAsia="en-US"/>
        </w:rPr>
      </w:pPr>
    </w:p>
    <w:p w:rsidR="00BD215D" w:rsidRDefault="00E964A1" w:rsidP="00BD215D">
      <w:pPr>
        <w:pStyle w:val="cabealho2"/>
        <w:rPr>
          <w:lang w:eastAsia="en-US"/>
        </w:rPr>
      </w:pPr>
      <w:bookmarkStart w:id="17" w:name="_Toc19178505"/>
      <w:r>
        <w:rPr>
          <w:lang w:eastAsia="en-US"/>
        </w:rPr>
        <w:t>Mobile</w:t>
      </w:r>
      <w:bookmarkEnd w:id="17"/>
    </w:p>
    <w:p w:rsidR="006137DA" w:rsidRDefault="006137DA" w:rsidP="006137DA">
      <w:pPr>
        <w:rPr>
          <w:lang w:eastAsia="en-US"/>
        </w:rPr>
      </w:pPr>
      <w:r>
        <w:rPr>
          <w:lang w:eastAsia="en-US"/>
        </w:rPr>
        <w:t>Se encontra no arquivo XD da pasta da Sprint4.</w:t>
      </w:r>
    </w:p>
    <w:p w:rsidR="006137DA" w:rsidRDefault="006137DA" w:rsidP="002A6341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8EA209A" wp14:editId="7EF734F7">
            <wp:extent cx="3832154" cy="384843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098" t="10875" r="31891" b="36084"/>
                    <a:stretch/>
                  </pic:blipFill>
                  <pic:spPr bwMode="auto">
                    <a:xfrm>
                      <a:off x="0" y="0"/>
                      <a:ext cx="3840629" cy="385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7DA" w:rsidRPr="006137DA" w:rsidRDefault="006137DA" w:rsidP="006137DA">
      <w:pPr>
        <w:rPr>
          <w:lang w:eastAsia="en-US"/>
        </w:rPr>
      </w:pPr>
    </w:p>
    <w:p w:rsidR="00E964A1" w:rsidRPr="006E0CD1" w:rsidRDefault="00E964A1" w:rsidP="00E964A1">
      <w:pPr>
        <w:rPr>
          <w:lang w:eastAsia="en-US"/>
        </w:rPr>
      </w:pPr>
    </w:p>
    <w:p w:rsidR="00E964A1" w:rsidRDefault="00E964A1" w:rsidP="00E964A1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E964A1" w:rsidRDefault="00E964A1" w:rsidP="00E964A1">
      <w:pPr>
        <w:pStyle w:val="cabealho1"/>
      </w:pPr>
      <w:bookmarkStart w:id="18" w:name="_Toc19178506"/>
      <w:r>
        <w:lastRenderedPageBreak/>
        <w:t>Front-</w:t>
      </w:r>
      <w:proofErr w:type="spellStart"/>
      <w:r>
        <w:t>End</w:t>
      </w:r>
      <w:bookmarkEnd w:id="18"/>
      <w:proofErr w:type="spellEnd"/>
    </w:p>
    <w:p w:rsidR="00E964A1" w:rsidRDefault="002A6341" w:rsidP="00E964A1">
      <w:r>
        <w:t xml:space="preserve">Foi utilizado o </w:t>
      </w:r>
      <w:proofErr w:type="spellStart"/>
      <w:r>
        <w:t>React</w:t>
      </w:r>
      <w:proofErr w:type="spellEnd"/>
      <w:r>
        <w:t xml:space="preserve">, um framework que ajuda a gerar os efeitos em Java Script, a partir de comandos bastantes similares ao </w:t>
      </w:r>
      <w:proofErr w:type="spellStart"/>
      <w:r>
        <w:t>html</w:t>
      </w:r>
      <w:proofErr w:type="spellEnd"/>
      <w:r>
        <w:t>.</w:t>
      </w:r>
    </w:p>
    <w:p w:rsidR="002A6341" w:rsidRDefault="002A6341" w:rsidP="00E964A1">
      <w:r>
        <w:t xml:space="preserve">Para as </w:t>
      </w:r>
      <w:proofErr w:type="spellStart"/>
      <w:r>
        <w:t>requests</w:t>
      </w:r>
      <w:proofErr w:type="spellEnd"/>
      <w:r>
        <w:t xml:space="preserve">, a biblioteca </w:t>
      </w:r>
      <w:proofErr w:type="spellStart"/>
      <w:r>
        <w:t>Axios</w:t>
      </w:r>
      <w:proofErr w:type="spellEnd"/>
      <w:r>
        <w:t xml:space="preserve"> foi utilizada, e apresentou uma certa facilidade para todo o CRUD.</w:t>
      </w:r>
    </w:p>
    <w:p w:rsidR="00E964A1" w:rsidRDefault="00E964A1" w:rsidP="00E964A1">
      <w:r>
        <w:br w:type="page"/>
      </w:r>
    </w:p>
    <w:p w:rsidR="00E964A1" w:rsidRDefault="00E964A1" w:rsidP="00E964A1">
      <w:pPr>
        <w:pStyle w:val="cabealho1"/>
      </w:pPr>
      <w:bookmarkStart w:id="19" w:name="_Toc19178507"/>
      <w:r>
        <w:lastRenderedPageBreak/>
        <w:t>Mobile</w:t>
      </w:r>
      <w:bookmarkEnd w:id="19"/>
    </w:p>
    <w:p w:rsidR="00E964A1" w:rsidRDefault="00E964A1" w:rsidP="00E964A1"/>
    <w:p w:rsidR="002A6341" w:rsidRDefault="002A6341" w:rsidP="002A6341">
      <w:r>
        <w:t xml:space="preserve">Foi utilizado o </w:t>
      </w:r>
      <w:proofErr w:type="spellStart"/>
      <w:r>
        <w:t>React</w:t>
      </w:r>
      <w:proofErr w:type="spellEnd"/>
      <w:r>
        <w:t xml:space="preserve"> -</w:t>
      </w:r>
      <w:proofErr w:type="spellStart"/>
      <w:r>
        <w:t>Native</w:t>
      </w:r>
      <w:proofErr w:type="spellEnd"/>
      <w:r>
        <w:t xml:space="preserve">, um voltado para a construção de mobiles, </w:t>
      </w:r>
      <w:r w:rsidR="009D5993">
        <w:t>também com</w:t>
      </w:r>
      <w:r>
        <w:t xml:space="preserve"> comandos bastantes similares ao </w:t>
      </w:r>
      <w:proofErr w:type="spellStart"/>
      <w:r>
        <w:t>html</w:t>
      </w:r>
      <w:proofErr w:type="spellEnd"/>
      <w:r>
        <w:t>.</w:t>
      </w:r>
    </w:p>
    <w:p w:rsidR="002A6341" w:rsidRDefault="002A6341" w:rsidP="002A6341">
      <w:r>
        <w:t xml:space="preserve">Para as </w:t>
      </w:r>
      <w:proofErr w:type="spellStart"/>
      <w:r>
        <w:t>requests</w:t>
      </w:r>
      <w:proofErr w:type="spellEnd"/>
      <w:r>
        <w:t xml:space="preserve">, </w:t>
      </w:r>
      <w:r w:rsidR="009D5993">
        <w:t xml:space="preserve">foi utilizado o </w:t>
      </w:r>
      <w:proofErr w:type="spellStart"/>
      <w:r w:rsidR="009D5993">
        <w:t>fetch</w:t>
      </w:r>
      <w:proofErr w:type="spellEnd"/>
      <w:r w:rsidR="009D5993">
        <w:t xml:space="preserve"> e </w:t>
      </w:r>
      <w:r>
        <w:t xml:space="preserve">a biblioteca </w:t>
      </w:r>
      <w:proofErr w:type="spellStart"/>
      <w:r>
        <w:t>Axios</w:t>
      </w:r>
      <w:proofErr w:type="spellEnd"/>
      <w:r w:rsidR="009D5993">
        <w:t>, ambos se mostraram adequados para o</w:t>
      </w:r>
      <w:r>
        <w:t xml:space="preserve"> CRUD.</w:t>
      </w:r>
    </w:p>
    <w:p w:rsidR="00D937F9" w:rsidRDefault="00D937F9" w:rsidP="008C528B">
      <w:r>
        <w:rPr>
          <w:noProof/>
        </w:rPr>
        <w:drawing>
          <wp:inline distT="0" distB="0" distL="0" distR="0" wp14:anchorId="7AFFEF45" wp14:editId="3309505A">
            <wp:extent cx="1136650" cy="2297927"/>
            <wp:effectExtent l="0" t="0" r="635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172" t="17089" r="32976" b="18695"/>
                    <a:stretch/>
                  </pic:blipFill>
                  <pic:spPr bwMode="auto">
                    <a:xfrm>
                      <a:off x="0" y="0"/>
                      <a:ext cx="1138008" cy="230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4D57BC3" wp14:editId="1B31CE49">
            <wp:extent cx="1111668" cy="22577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7730" t="17978" r="32862" b="18956"/>
                    <a:stretch/>
                  </pic:blipFill>
                  <pic:spPr bwMode="auto">
                    <a:xfrm>
                      <a:off x="0" y="0"/>
                      <a:ext cx="1112490" cy="225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F9A7C4E" wp14:editId="63DD6C6E">
            <wp:extent cx="1120140" cy="2266122"/>
            <wp:effectExtent l="0" t="0" r="381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7586" t="17979" r="32862" b="18735"/>
                    <a:stretch/>
                  </pic:blipFill>
                  <pic:spPr bwMode="auto">
                    <a:xfrm>
                      <a:off x="0" y="0"/>
                      <a:ext cx="1120750" cy="226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DB5D842" wp14:editId="1160B78B">
            <wp:extent cx="1112851" cy="226548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739" t="17977" r="32838" b="18760"/>
                    <a:stretch/>
                  </pic:blipFill>
                  <pic:spPr bwMode="auto">
                    <a:xfrm>
                      <a:off x="0" y="0"/>
                      <a:ext cx="1113342" cy="226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528B">
        <w:t xml:space="preserve">       </w:t>
      </w:r>
      <w:r>
        <w:rPr>
          <w:noProof/>
        </w:rPr>
        <w:drawing>
          <wp:inline distT="0" distB="0" distL="0" distR="0" wp14:anchorId="257A07F5" wp14:editId="05DEDCAF">
            <wp:extent cx="1104163" cy="227330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7742" t="17977" r="32986" b="18538"/>
                    <a:stretch/>
                  </pic:blipFill>
                  <pic:spPr bwMode="auto">
                    <a:xfrm>
                      <a:off x="0" y="0"/>
                      <a:ext cx="1104715" cy="22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8C528B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4A57F8" wp14:editId="568BFFB4">
            <wp:extent cx="1111885" cy="2258171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7730" t="17756" r="32862" b="19179"/>
                    <a:stretch/>
                  </pic:blipFill>
                  <pic:spPr bwMode="auto">
                    <a:xfrm>
                      <a:off x="0" y="0"/>
                      <a:ext cx="1112490" cy="22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528B">
        <w:t xml:space="preserve">    </w:t>
      </w:r>
      <w:r>
        <w:rPr>
          <w:noProof/>
        </w:rPr>
        <w:drawing>
          <wp:inline distT="0" distB="0" distL="0" distR="0" wp14:anchorId="132E0F7A" wp14:editId="7EDD418B">
            <wp:extent cx="1120803" cy="227374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7589" t="17755" r="32854" b="18767"/>
                    <a:stretch/>
                  </pic:blipFill>
                  <pic:spPr bwMode="auto">
                    <a:xfrm>
                      <a:off x="0" y="0"/>
                      <a:ext cx="1121030" cy="227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528B">
        <w:t xml:space="preserve">     </w:t>
      </w:r>
      <w:r>
        <w:rPr>
          <w:noProof/>
        </w:rPr>
        <w:drawing>
          <wp:inline distT="0" distB="0" distL="0" distR="0" wp14:anchorId="16FDCCD9" wp14:editId="7C562492">
            <wp:extent cx="1120052" cy="2265680"/>
            <wp:effectExtent l="0" t="0" r="444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7600" t="17976" r="32852" b="18756"/>
                    <a:stretch/>
                  </pic:blipFill>
                  <pic:spPr bwMode="auto">
                    <a:xfrm>
                      <a:off x="0" y="0"/>
                      <a:ext cx="1120546" cy="22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28B" w:rsidRDefault="008C528B" w:rsidP="002A6341"/>
    <w:p w:rsidR="008C528B" w:rsidRDefault="008C528B" w:rsidP="008C528B">
      <w:r>
        <w:t xml:space="preserve">Como você pode ver, os ícones, muito </w:t>
      </w:r>
      <w:proofErr w:type="spellStart"/>
      <w:r>
        <w:t>própicios</w:t>
      </w:r>
      <w:proofErr w:type="spellEnd"/>
      <w:r>
        <w:t xml:space="preserve"> para um aplicativo que trata de filmes e séries, ao serem selecionados, apresentam a tela em questão. Acima, vemos um menu do tipo </w:t>
      </w:r>
      <w:proofErr w:type="spellStart"/>
      <w:r>
        <w:t>hamburger</w:t>
      </w:r>
      <w:proofErr w:type="spellEnd"/>
      <w:r>
        <w:t xml:space="preserve">, cuja funcionalidade ainda não foi aplicada, mas tem o intuito de me fazer aprender a abrir esse tipo de tela (lateral) e permitir que o usuário faça </w:t>
      </w:r>
      <w:proofErr w:type="spellStart"/>
      <w:r>
        <w:t>logout</w:t>
      </w:r>
      <w:proofErr w:type="spellEnd"/>
      <w:r>
        <w:t>.</w:t>
      </w:r>
    </w:p>
    <w:p w:rsidR="008C528B" w:rsidRDefault="008C528B" w:rsidP="008C528B"/>
    <w:p w:rsidR="008C528B" w:rsidRDefault="008C528B" w:rsidP="008C528B">
      <w:pPr>
        <w:rPr>
          <w:b/>
        </w:rPr>
      </w:pPr>
      <w:r w:rsidRPr="005F324F">
        <w:rPr>
          <w:b/>
        </w:rPr>
        <w:t xml:space="preserve">Para rodar o aplicativo, é necessário: </w:t>
      </w:r>
    </w:p>
    <w:p w:rsidR="005F324F" w:rsidRDefault="005F324F" w:rsidP="008C528B">
      <w:r w:rsidRPr="005F324F">
        <w:t>Configurar ambiente</w:t>
      </w:r>
    </w:p>
    <w:p w:rsidR="005F324F" w:rsidRDefault="005F324F" w:rsidP="005F324F">
      <w:r>
        <w:t>É importante ter instalado:</w:t>
      </w:r>
    </w:p>
    <w:p w:rsidR="005F324F" w:rsidRDefault="005F324F" w:rsidP="005F324F">
      <w:r>
        <w:lastRenderedPageBreak/>
        <w:t xml:space="preserve">- Android </w:t>
      </w:r>
      <w:proofErr w:type="spellStart"/>
      <w:r>
        <w:t>studio</w:t>
      </w:r>
      <w:proofErr w:type="spellEnd"/>
      <w:r>
        <w:t xml:space="preserve"> com configurações de AVD.  </w:t>
      </w:r>
    </w:p>
    <w:p w:rsidR="005F324F" w:rsidRDefault="005F324F" w:rsidP="005F324F">
      <w:r>
        <w:t xml:space="preserve">- </w:t>
      </w:r>
      <w:proofErr w:type="spellStart"/>
      <w:r>
        <w:t>React</w:t>
      </w:r>
      <w:proofErr w:type="spellEnd"/>
      <w:r>
        <w:t xml:space="preserve">- </w:t>
      </w:r>
      <w:proofErr w:type="spellStart"/>
      <w:r>
        <w:t>Native</w:t>
      </w:r>
      <w:proofErr w:type="spellEnd"/>
      <w:r>
        <w:t xml:space="preserve"> em </w:t>
      </w:r>
      <w:proofErr w:type="spellStart"/>
      <w:r>
        <w:t>npm</w:t>
      </w:r>
      <w:proofErr w:type="spellEnd"/>
    </w:p>
    <w:p w:rsidR="005F324F" w:rsidRDefault="005F324F" w:rsidP="005F324F">
      <w:r>
        <w:t>Para isso, é importante ler</w:t>
      </w:r>
      <w:r w:rsidR="00E42F22">
        <w:t xml:space="preserve"> e realizar o que é dito</w:t>
      </w:r>
      <w:r>
        <w:t xml:space="preserve"> </w:t>
      </w:r>
      <w:r w:rsidR="00E42F22">
        <w:t>n</w:t>
      </w:r>
      <w:r>
        <w:t xml:space="preserve">os </w:t>
      </w:r>
      <w:r>
        <w:t>atalhos</w:t>
      </w:r>
      <w:r>
        <w:t xml:space="preserve"> anexos.</w:t>
      </w:r>
    </w:p>
    <w:p w:rsidR="005F324F" w:rsidRDefault="005F324F" w:rsidP="008D3A96">
      <w:pPr>
        <w:jc w:val="center"/>
      </w:pPr>
      <w:r>
        <w:rPr>
          <w:noProof/>
        </w:rPr>
        <w:drawing>
          <wp:inline distT="0" distB="0" distL="0" distR="0" wp14:anchorId="18AA0362" wp14:editId="68D6CFD5">
            <wp:extent cx="4096416" cy="508883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091" t="14426" r="47704" b="77583"/>
                    <a:stretch/>
                  </pic:blipFill>
                  <pic:spPr bwMode="auto">
                    <a:xfrm>
                      <a:off x="0" y="0"/>
                      <a:ext cx="4141469" cy="51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24F" w:rsidRPr="005F324F" w:rsidRDefault="005F324F" w:rsidP="008C528B"/>
    <w:p w:rsidR="008C528B" w:rsidRDefault="008C528B" w:rsidP="008C528B">
      <w:r>
        <w:t xml:space="preserve">Acessar o </w:t>
      </w:r>
      <w:proofErr w:type="spellStart"/>
      <w:r>
        <w:t>cmd</w:t>
      </w:r>
      <w:proofErr w:type="spellEnd"/>
      <w:r>
        <w:t xml:space="preserve"> como administrador.</w:t>
      </w:r>
    </w:p>
    <w:p w:rsidR="00E42F22" w:rsidRDefault="008C528B" w:rsidP="00E42F22">
      <w:r>
        <w:t xml:space="preserve">Ir até a pasta da sprint 4, abrir a pasta do </w:t>
      </w:r>
      <w:proofErr w:type="spellStart"/>
      <w:r>
        <w:t>opflix</w:t>
      </w:r>
      <w:proofErr w:type="spellEnd"/>
      <w:r>
        <w:t xml:space="preserve">, copiar o caminho. Digitar no </w:t>
      </w:r>
      <w:proofErr w:type="spellStart"/>
      <w:r>
        <w:t>cmd</w:t>
      </w:r>
      <w:proofErr w:type="spellEnd"/>
      <w:r>
        <w:t xml:space="preserve">: </w:t>
      </w:r>
      <w:proofErr w:type="spellStart"/>
      <w:r>
        <w:t>cd</w:t>
      </w:r>
      <w:proofErr w:type="spellEnd"/>
      <w:r>
        <w:t xml:space="preserve"> + “caminho copiado”.</w:t>
      </w:r>
    </w:p>
    <w:p w:rsidR="008C528B" w:rsidRDefault="008C528B" w:rsidP="008C528B">
      <w:r>
        <w:t xml:space="preserve">Ir até a pasta </w:t>
      </w:r>
      <w:proofErr w:type="spellStart"/>
      <w:r>
        <w:t>npm</w:t>
      </w:r>
      <w:proofErr w:type="spellEnd"/>
      <w:r>
        <w:t>, copiar o caminho</w:t>
      </w:r>
      <w:r w:rsidR="008D3A96">
        <w:t xml:space="preserve"> novamente</w:t>
      </w:r>
      <w:r>
        <w:t xml:space="preserve"> e colar no </w:t>
      </w:r>
      <w:proofErr w:type="spellStart"/>
      <w:r>
        <w:t>prompt</w:t>
      </w:r>
      <w:proofErr w:type="spellEnd"/>
      <w:r>
        <w:t>: “caminho</w:t>
      </w:r>
      <w:r w:rsidR="008D3A96">
        <w:t xml:space="preserve"> </w:t>
      </w:r>
      <w:proofErr w:type="gramStart"/>
      <w:r w:rsidR="008D3A96">
        <w:t>novo</w:t>
      </w:r>
      <w:r>
        <w:t>”+</w:t>
      </w:r>
      <w:proofErr w:type="gramEnd"/>
      <w:r>
        <w:t xml:space="preserve"> \</w:t>
      </w:r>
      <w:proofErr w:type="spellStart"/>
      <w:r>
        <w:t>react-native</w:t>
      </w:r>
      <w:proofErr w:type="spellEnd"/>
      <w:r>
        <w:t xml:space="preserve"> </w:t>
      </w:r>
      <w:proofErr w:type="spellStart"/>
      <w:r>
        <w:t>run-android</w:t>
      </w:r>
      <w:proofErr w:type="spellEnd"/>
      <w:r>
        <w:t>.</w:t>
      </w:r>
    </w:p>
    <w:p w:rsidR="00E42F22" w:rsidRDefault="00E42F22" w:rsidP="00E42F22">
      <w:pPr>
        <w:jc w:val="center"/>
      </w:pPr>
      <w:r>
        <w:rPr>
          <w:noProof/>
        </w:rPr>
        <w:drawing>
          <wp:inline distT="0" distB="0" distL="0" distR="0" wp14:anchorId="157151C5" wp14:editId="375AABAA">
            <wp:extent cx="3837940" cy="587832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104" t="17101" r="21897" b="66481"/>
                    <a:stretch/>
                  </pic:blipFill>
                  <pic:spPr bwMode="auto">
                    <a:xfrm>
                      <a:off x="0" y="0"/>
                      <a:ext cx="3840508" cy="58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A96" w:rsidRDefault="008D3A96" w:rsidP="008C528B">
      <w:r>
        <w:t xml:space="preserve">Uma pasta de node deve ser aberta. </w:t>
      </w:r>
    </w:p>
    <w:p w:rsidR="00E42F22" w:rsidRDefault="00E42F22" w:rsidP="00E42F22">
      <w:pPr>
        <w:jc w:val="center"/>
      </w:pPr>
      <w:r>
        <w:rPr>
          <w:noProof/>
        </w:rPr>
        <w:drawing>
          <wp:inline distT="0" distB="0" distL="0" distR="0" wp14:anchorId="0A23635B" wp14:editId="6C30CC2D">
            <wp:extent cx="3895090" cy="20434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179" t="20197" r="18852" b="22751"/>
                    <a:stretch/>
                  </pic:blipFill>
                  <pic:spPr bwMode="auto">
                    <a:xfrm>
                      <a:off x="0" y="0"/>
                      <a:ext cx="3896057" cy="2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8D3A96" w:rsidRDefault="008D3A96" w:rsidP="008C528B">
      <w:r>
        <w:t xml:space="preserve">Abra o </w:t>
      </w:r>
      <w:proofErr w:type="spellStart"/>
      <w:r>
        <w:t>android</w:t>
      </w:r>
      <w:proofErr w:type="spellEnd"/>
      <w:r>
        <w:t xml:space="preserve"> Studio e rode o emulador de mobile configurado. Para isso, clique em AVD Manager, conforme a tela:</w:t>
      </w:r>
    </w:p>
    <w:p w:rsidR="008D3A96" w:rsidRDefault="008D3A96" w:rsidP="008C528B">
      <w:r>
        <w:rPr>
          <w:noProof/>
        </w:rPr>
        <w:lastRenderedPageBreak/>
        <w:drawing>
          <wp:inline distT="0" distB="0" distL="0" distR="0" wp14:anchorId="74FF5F30" wp14:editId="574A907B">
            <wp:extent cx="5732145" cy="358267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96" w:rsidRDefault="008D3A96" w:rsidP="008C528B">
      <w:r>
        <w:t>Suas configurações vão aparecer. É só apertar play</w:t>
      </w:r>
    </w:p>
    <w:p w:rsidR="008D3A96" w:rsidRDefault="008D3A96" w:rsidP="008C528B">
      <w:r>
        <w:rPr>
          <w:noProof/>
        </w:rPr>
        <w:drawing>
          <wp:inline distT="0" distB="0" distL="0" distR="0" wp14:anchorId="78297A8C" wp14:editId="22E9ADA3">
            <wp:extent cx="5732145" cy="358267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96" w:rsidRDefault="008D3A96" w:rsidP="008C528B">
      <w:r>
        <w:t xml:space="preserve">Um emulador equivalente ao celular </w:t>
      </w:r>
      <w:proofErr w:type="spellStart"/>
      <w:r>
        <w:t>android</w:t>
      </w:r>
      <w:proofErr w:type="spellEnd"/>
      <w:r>
        <w:t xml:space="preserve"> vai aparecer na tela e para dar o </w:t>
      </w:r>
      <w:proofErr w:type="spellStart"/>
      <w:r>
        <w:t>refresh</w:t>
      </w:r>
      <w:proofErr w:type="spellEnd"/>
      <w:r>
        <w:t>, basta apenas clicar (fora da tela) e apertar “</w:t>
      </w:r>
      <w:proofErr w:type="spellStart"/>
      <w:r>
        <w:t>rr</w:t>
      </w:r>
      <w:proofErr w:type="spellEnd"/>
      <w:r>
        <w:t>”.</w:t>
      </w:r>
    </w:p>
    <w:p w:rsidR="008D3A96" w:rsidRDefault="008D3A96" w:rsidP="008C528B">
      <w:r>
        <w:t>O app estará funcionando!</w:t>
      </w:r>
    </w:p>
    <w:p w:rsidR="008C528B" w:rsidRDefault="008C528B" w:rsidP="002A6341"/>
    <w:p w:rsidR="00E964A1" w:rsidRDefault="00E964A1" w:rsidP="00E964A1">
      <w:r>
        <w:lastRenderedPageBreak/>
        <w:br w:type="page"/>
      </w:r>
    </w:p>
    <w:p w:rsidR="00E964A1" w:rsidRDefault="00E964A1" w:rsidP="00E964A1">
      <w:pPr>
        <w:pStyle w:val="cabealho1"/>
      </w:pPr>
      <w:bookmarkStart w:id="21" w:name="_Toc19178508"/>
      <w:r>
        <w:lastRenderedPageBreak/>
        <w:t>Arquitetura do Projeto</w:t>
      </w:r>
      <w:bookmarkEnd w:id="21"/>
    </w:p>
    <w:p w:rsidR="00E964A1" w:rsidRDefault="00E964A1" w:rsidP="00E964A1"/>
    <w:p w:rsidR="00E964A1" w:rsidRDefault="00E964A1" w:rsidP="00E964A1">
      <w:r>
        <w:br w:type="page"/>
      </w:r>
    </w:p>
    <w:p w:rsidR="00E964A1" w:rsidRDefault="00E964A1" w:rsidP="00E964A1">
      <w:pPr>
        <w:pStyle w:val="cabealho1"/>
      </w:pPr>
      <w:bookmarkStart w:id="22" w:name="_Toc19178509"/>
      <w:r>
        <w:lastRenderedPageBreak/>
        <w:t>Referências</w:t>
      </w:r>
      <w:bookmarkEnd w:id="22"/>
    </w:p>
    <w:p w:rsidR="00E964A1" w:rsidRDefault="00E964A1" w:rsidP="00E964A1"/>
    <w:p w:rsidR="00E964A1" w:rsidRDefault="00E964A1" w:rsidP="00E964A1">
      <w:pPr>
        <w:pStyle w:val="cabealho2"/>
      </w:pPr>
      <w:bookmarkStart w:id="23" w:name="_Toc19178510"/>
      <w:r>
        <w:t>Links</w:t>
      </w:r>
      <w:bookmarkEnd w:id="23"/>
    </w:p>
    <w:p w:rsidR="00E964A1" w:rsidRDefault="00E964A1" w:rsidP="00E964A1"/>
    <w:p w:rsidR="00E964A1" w:rsidRPr="00F03B38" w:rsidRDefault="00E964A1" w:rsidP="00E964A1">
      <w:pPr>
        <w:pStyle w:val="cabealho2"/>
      </w:pPr>
      <w:bookmarkStart w:id="24" w:name="_Toc19178511"/>
      <w:r>
        <w:t>Livros</w:t>
      </w:r>
      <w:bookmarkEnd w:id="24"/>
    </w:p>
    <w:p w:rsidR="00E964A1" w:rsidRPr="00497911" w:rsidRDefault="00E964A1" w:rsidP="00497911">
      <w:pPr>
        <w:rPr>
          <w:rStyle w:val="Hyperlink"/>
          <w:u w:val="none"/>
        </w:rPr>
      </w:pPr>
    </w:p>
    <w:p w:rsidR="00BF1756" w:rsidRPr="00BF1756" w:rsidRDefault="00BF1756" w:rsidP="00F85184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 </w:t>
      </w:r>
    </w:p>
    <w:p w:rsidR="00BF1756" w:rsidRDefault="00BF1756" w:rsidP="00F85184">
      <w:pPr>
        <w:rPr>
          <w:rStyle w:val="Hyperlink"/>
        </w:rPr>
      </w:pPr>
    </w:p>
    <w:p w:rsidR="00BF1756" w:rsidRDefault="00BF1756" w:rsidP="00F85184">
      <w:pPr>
        <w:rPr>
          <w:rStyle w:val="Hyperlink"/>
        </w:rPr>
      </w:pPr>
    </w:p>
    <w:p w:rsidR="00BF1756" w:rsidRPr="00F85184" w:rsidRDefault="00BF1756" w:rsidP="00F85184"/>
    <w:p w:rsidR="008A7F37" w:rsidRDefault="008A7F37">
      <w:r>
        <w:br w:type="page"/>
      </w:r>
    </w:p>
    <w:sectPr w:rsidR="008A7F37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C00" w:rsidRDefault="00150C00">
      <w:pPr>
        <w:spacing w:after="0" w:line="240" w:lineRule="auto"/>
      </w:pPr>
      <w:r>
        <w:separator/>
      </w:r>
    </w:p>
  </w:endnote>
  <w:endnote w:type="continuationSeparator" w:id="0">
    <w:p w:rsidR="00150C00" w:rsidRDefault="00150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150C00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D2068A">
          <w:t>AGOSTO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C00" w:rsidRDefault="00150C00">
      <w:pPr>
        <w:spacing w:after="0" w:line="240" w:lineRule="auto"/>
      </w:pPr>
      <w:r>
        <w:separator/>
      </w:r>
    </w:p>
  </w:footnote>
  <w:footnote w:type="continuationSeparator" w:id="0">
    <w:p w:rsidR="00150C00" w:rsidRDefault="00150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1A8D"/>
    <w:multiLevelType w:val="hybridMultilevel"/>
    <w:tmpl w:val="809456A8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F53F4"/>
    <w:multiLevelType w:val="hybridMultilevel"/>
    <w:tmpl w:val="EA3A5788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A5456"/>
    <w:multiLevelType w:val="hybridMultilevel"/>
    <w:tmpl w:val="62003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26C51"/>
    <w:multiLevelType w:val="hybridMultilevel"/>
    <w:tmpl w:val="388EF9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C5614DF"/>
    <w:multiLevelType w:val="hybridMultilevel"/>
    <w:tmpl w:val="ABE604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B44480"/>
    <w:multiLevelType w:val="hybridMultilevel"/>
    <w:tmpl w:val="33C0AF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835AD"/>
    <w:multiLevelType w:val="hybridMultilevel"/>
    <w:tmpl w:val="D08062E8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A3B71EA"/>
    <w:multiLevelType w:val="hybridMultilevel"/>
    <w:tmpl w:val="D5907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9"/>
  </w:num>
  <w:num w:numId="5">
    <w:abstractNumId w:val="0"/>
  </w:num>
  <w:num w:numId="6">
    <w:abstractNumId w:val="2"/>
  </w:num>
  <w:num w:numId="7">
    <w:abstractNumId w:val="12"/>
  </w:num>
  <w:num w:numId="8">
    <w:abstractNumId w:val="13"/>
  </w:num>
  <w:num w:numId="9">
    <w:abstractNumId w:val="3"/>
  </w:num>
  <w:num w:numId="10">
    <w:abstractNumId w:val="8"/>
  </w:num>
  <w:num w:numId="11">
    <w:abstractNumId w:val="11"/>
  </w:num>
  <w:num w:numId="12">
    <w:abstractNumId w:val="10"/>
  </w:num>
  <w:num w:numId="13">
    <w:abstractNumId w:val="6"/>
  </w:num>
  <w:num w:numId="14">
    <w:abstractNumId w:val="5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05414"/>
    <w:rsid w:val="0001427C"/>
    <w:rsid w:val="000268B6"/>
    <w:rsid w:val="00046B04"/>
    <w:rsid w:val="000C3257"/>
    <w:rsid w:val="000C4200"/>
    <w:rsid w:val="000C4EB9"/>
    <w:rsid w:val="000C7E41"/>
    <w:rsid w:val="00116440"/>
    <w:rsid w:val="00150C00"/>
    <w:rsid w:val="00173F68"/>
    <w:rsid w:val="00183625"/>
    <w:rsid w:val="001C1889"/>
    <w:rsid w:val="001E537E"/>
    <w:rsid w:val="00216516"/>
    <w:rsid w:val="002223F7"/>
    <w:rsid w:val="00267CAA"/>
    <w:rsid w:val="002A6341"/>
    <w:rsid w:val="002C440D"/>
    <w:rsid w:val="002E0003"/>
    <w:rsid w:val="0033743E"/>
    <w:rsid w:val="00362822"/>
    <w:rsid w:val="00376460"/>
    <w:rsid w:val="00392D90"/>
    <w:rsid w:val="003A1B68"/>
    <w:rsid w:val="003A2976"/>
    <w:rsid w:val="003B0865"/>
    <w:rsid w:val="003E1961"/>
    <w:rsid w:val="00456E37"/>
    <w:rsid w:val="0046629B"/>
    <w:rsid w:val="004779BB"/>
    <w:rsid w:val="00497911"/>
    <w:rsid w:val="004A0592"/>
    <w:rsid w:val="004F1038"/>
    <w:rsid w:val="005177BA"/>
    <w:rsid w:val="00520524"/>
    <w:rsid w:val="00524B9A"/>
    <w:rsid w:val="00525AD3"/>
    <w:rsid w:val="00585F9D"/>
    <w:rsid w:val="005F324F"/>
    <w:rsid w:val="006137DA"/>
    <w:rsid w:val="00657A13"/>
    <w:rsid w:val="00661ABB"/>
    <w:rsid w:val="00674BE9"/>
    <w:rsid w:val="006873B6"/>
    <w:rsid w:val="00695C1D"/>
    <w:rsid w:val="006D6621"/>
    <w:rsid w:val="006D7036"/>
    <w:rsid w:val="006E0CD1"/>
    <w:rsid w:val="006F3AFC"/>
    <w:rsid w:val="00723849"/>
    <w:rsid w:val="00730217"/>
    <w:rsid w:val="007571AE"/>
    <w:rsid w:val="00792337"/>
    <w:rsid w:val="007A75BD"/>
    <w:rsid w:val="007C7D98"/>
    <w:rsid w:val="007F3CBC"/>
    <w:rsid w:val="008346AB"/>
    <w:rsid w:val="00845E37"/>
    <w:rsid w:val="00861007"/>
    <w:rsid w:val="00894B11"/>
    <w:rsid w:val="008A52B3"/>
    <w:rsid w:val="008A7F37"/>
    <w:rsid w:val="008B105D"/>
    <w:rsid w:val="008B137F"/>
    <w:rsid w:val="008C528B"/>
    <w:rsid w:val="008D3A96"/>
    <w:rsid w:val="008D4D82"/>
    <w:rsid w:val="00904270"/>
    <w:rsid w:val="00952E23"/>
    <w:rsid w:val="0097563B"/>
    <w:rsid w:val="009870F2"/>
    <w:rsid w:val="00997D7D"/>
    <w:rsid w:val="009A3F87"/>
    <w:rsid w:val="009A640F"/>
    <w:rsid w:val="009D5993"/>
    <w:rsid w:val="009E2D84"/>
    <w:rsid w:val="00A25BD2"/>
    <w:rsid w:val="00A967A8"/>
    <w:rsid w:val="00B36547"/>
    <w:rsid w:val="00B81988"/>
    <w:rsid w:val="00BB5B9E"/>
    <w:rsid w:val="00BD215D"/>
    <w:rsid w:val="00BD3832"/>
    <w:rsid w:val="00BE1D20"/>
    <w:rsid w:val="00BF1756"/>
    <w:rsid w:val="00C07536"/>
    <w:rsid w:val="00C240AD"/>
    <w:rsid w:val="00C245C3"/>
    <w:rsid w:val="00C24BA9"/>
    <w:rsid w:val="00C26497"/>
    <w:rsid w:val="00C7761D"/>
    <w:rsid w:val="00C86073"/>
    <w:rsid w:val="00C92BD1"/>
    <w:rsid w:val="00CB0577"/>
    <w:rsid w:val="00D0024A"/>
    <w:rsid w:val="00D2068A"/>
    <w:rsid w:val="00D937F9"/>
    <w:rsid w:val="00DA19B6"/>
    <w:rsid w:val="00DB563A"/>
    <w:rsid w:val="00DE3EA9"/>
    <w:rsid w:val="00E048FD"/>
    <w:rsid w:val="00E42F22"/>
    <w:rsid w:val="00E43E78"/>
    <w:rsid w:val="00E6531E"/>
    <w:rsid w:val="00E846B9"/>
    <w:rsid w:val="00E95AA4"/>
    <w:rsid w:val="00E964A1"/>
    <w:rsid w:val="00E96F8D"/>
    <w:rsid w:val="00EB66D8"/>
    <w:rsid w:val="00EC1C40"/>
    <w:rsid w:val="00EC727F"/>
    <w:rsid w:val="00F03B38"/>
    <w:rsid w:val="00F400AB"/>
    <w:rsid w:val="00F400CD"/>
    <w:rsid w:val="00F46C34"/>
    <w:rsid w:val="00F85184"/>
    <w:rsid w:val="00FA7893"/>
    <w:rsid w:val="00FB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C0E8E61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761D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C727F"/>
    <w:pPr>
      <w:spacing w:after="160" w:line="259" w:lineRule="auto"/>
      <w:ind w:left="720"/>
      <w:contextualSpacing/>
    </w:pPr>
    <w:rPr>
      <w:rFonts w:eastAsiaTheme="minorHAnsi"/>
      <w:color w:val="auto"/>
      <w:sz w:val="22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C7761D"/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F851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trello.com/b/APOiZhr1/sprint3-opflix" TargetMode="External"/><Relationship Id="rId26" Type="http://schemas.openxmlformats.org/officeDocument/2006/relationships/image" Target="media/image1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trello.com/b/4pagNkUd/mtrelloopflixcle&#237;ssprint2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b/jlC4cKuK" TargetMode="External"/><Relationship Id="rId20" Type="http://schemas.openxmlformats.org/officeDocument/2006/relationships/hyperlink" Target="https://github.com/CleAurora/2s2019-OpFlix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hyperlink" Target="http://localhost:5000/swagger/index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hyperlink" Target="https://trello.com/b/WwVfmdng/opflix-sprint4" TargetMode="Externa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195B81"/>
    <w:rsid w:val="002E5AD3"/>
    <w:rsid w:val="003525B8"/>
    <w:rsid w:val="00406E44"/>
    <w:rsid w:val="004265B1"/>
    <w:rsid w:val="00557A76"/>
    <w:rsid w:val="00571EE0"/>
    <w:rsid w:val="006E63F0"/>
    <w:rsid w:val="006F4447"/>
    <w:rsid w:val="007116AC"/>
    <w:rsid w:val="008A4CC6"/>
    <w:rsid w:val="00973EE1"/>
    <w:rsid w:val="00AC3D2E"/>
    <w:rsid w:val="00B153BD"/>
    <w:rsid w:val="00BD18F3"/>
    <w:rsid w:val="00C26309"/>
    <w:rsid w:val="00D066FF"/>
    <w:rsid w:val="00EA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AGOSTO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51648E-6824-43B3-B8F4-84D384201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131</TotalTime>
  <Pages>1</Pages>
  <Words>1440</Words>
  <Characters>7776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HRoad_Cleís_Carlão</dc:subject>
  <dc:creator>Helena Strada</dc:creator>
  <cp:keywords/>
  <dc:description/>
  <cp:lastModifiedBy>Cleís Aurora Silveira Pereira</cp:lastModifiedBy>
  <cp:revision>12</cp:revision>
  <dcterms:created xsi:type="dcterms:W3CDTF">2019-08-14T12:27:00Z</dcterms:created>
  <dcterms:modified xsi:type="dcterms:W3CDTF">2019-11-26T13:36:00Z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